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E1840" w14:textId="77777777" w:rsidR="0037628A" w:rsidRDefault="0037628A" w:rsidP="0037628A">
      <w:pPr>
        <w:pStyle w:val="Title"/>
        <w:jc w:val="right"/>
        <w:rPr>
          <w:lang w:val="en-US"/>
        </w:rPr>
      </w:pPr>
    </w:p>
    <w:p w14:paraId="74551F32" w14:textId="77777777" w:rsidR="0037628A" w:rsidRDefault="0037628A" w:rsidP="0037628A">
      <w:pPr>
        <w:rPr>
          <w:lang w:val="en-US"/>
        </w:rPr>
      </w:pPr>
    </w:p>
    <w:p w14:paraId="009ABA1A" w14:textId="77777777" w:rsidR="0037628A" w:rsidRPr="003548A8" w:rsidRDefault="0037628A" w:rsidP="0037628A">
      <w:pPr>
        <w:rPr>
          <w:lang w:val="en-US"/>
        </w:rPr>
      </w:pPr>
    </w:p>
    <w:p w14:paraId="4AE23184" w14:textId="77777777" w:rsidR="0037628A" w:rsidRDefault="0037628A" w:rsidP="0037628A">
      <w:pPr>
        <w:pStyle w:val="Title"/>
        <w:jc w:val="right"/>
        <w:rPr>
          <w:lang w:val="en-US"/>
        </w:rPr>
      </w:pPr>
    </w:p>
    <w:p w14:paraId="62926606" w14:textId="77777777" w:rsidR="0037628A" w:rsidRDefault="0037628A" w:rsidP="0037628A">
      <w:pPr>
        <w:pStyle w:val="Title"/>
        <w:jc w:val="right"/>
        <w:rPr>
          <w:lang w:val="en-US"/>
        </w:rPr>
      </w:pPr>
    </w:p>
    <w:p w14:paraId="2560EE04" w14:textId="77777777" w:rsidR="0037628A" w:rsidRDefault="0037628A" w:rsidP="0037628A">
      <w:pPr>
        <w:pStyle w:val="Title"/>
        <w:jc w:val="right"/>
        <w:rPr>
          <w:lang w:val="en-US"/>
        </w:rPr>
      </w:pPr>
    </w:p>
    <w:p w14:paraId="1297D045" w14:textId="092EFD34" w:rsidR="0037628A" w:rsidRDefault="0037628A" w:rsidP="0037628A">
      <w:pPr>
        <w:pStyle w:val="Title"/>
        <w:jc w:val="right"/>
        <w:rPr>
          <w:lang w:val="en-US"/>
        </w:rPr>
      </w:pPr>
      <w:r>
        <w:rPr>
          <w:lang w:val="en-US"/>
        </w:rPr>
        <w:t xml:space="preserve"> </w:t>
      </w:r>
      <w:r w:rsidR="00D07C71">
        <w:rPr>
          <w:color w:val="0000FF"/>
          <w:sz w:val="34"/>
          <w:szCs w:val="30"/>
          <w:lang w:val="en-US"/>
        </w:rPr>
        <w:t>Web bán linh kiện máy tính</w:t>
      </w:r>
    </w:p>
    <w:p w14:paraId="651D9F1C" w14:textId="77777777" w:rsidR="0037628A" w:rsidRPr="007A1DE8" w:rsidRDefault="0037628A" w:rsidP="0037628A">
      <w:pPr>
        <w:rPr>
          <w:lang w:val="en-US"/>
        </w:rPr>
      </w:pPr>
    </w:p>
    <w:p w14:paraId="3C6DF048" w14:textId="77777777" w:rsidR="0037628A" w:rsidRPr="007A1DE8" w:rsidRDefault="0037628A" w:rsidP="0037628A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F3577C">
        <w:rPr>
          <w:rFonts w:ascii="Arial" w:hAnsi="Arial"/>
          <w:color w:val="0000FF"/>
          <w:sz w:val="34"/>
          <w:szCs w:val="30"/>
          <w:lang w:val="en-US"/>
        </w:rPr>
        <w:t>1.0</w:t>
      </w:r>
    </w:p>
    <w:p w14:paraId="60A7BE57" w14:textId="77777777" w:rsidR="0037628A" w:rsidRDefault="0037628A" w:rsidP="0037628A">
      <w:pPr>
        <w:pStyle w:val="Title"/>
        <w:jc w:val="both"/>
        <w:rPr>
          <w:lang w:val="en-US"/>
        </w:rPr>
      </w:pPr>
    </w:p>
    <w:p w14:paraId="1E3DF4B0" w14:textId="77777777" w:rsidR="0037628A" w:rsidRDefault="0037628A" w:rsidP="0037628A">
      <w:pPr>
        <w:rPr>
          <w:lang w:val="en-US"/>
        </w:rPr>
      </w:pPr>
    </w:p>
    <w:p w14:paraId="49E0B8B0" w14:textId="77777777" w:rsidR="0037628A" w:rsidRDefault="0037628A" w:rsidP="0037628A">
      <w:pPr>
        <w:rPr>
          <w:lang w:val="en-US"/>
        </w:rPr>
      </w:pPr>
    </w:p>
    <w:p w14:paraId="4D1A0CFB" w14:textId="77777777" w:rsidR="0037628A" w:rsidRDefault="0037628A" w:rsidP="0037628A">
      <w:pPr>
        <w:rPr>
          <w:lang w:val="en-US"/>
        </w:rPr>
      </w:pPr>
    </w:p>
    <w:p w14:paraId="7B70D93D" w14:textId="77777777" w:rsidR="0037628A" w:rsidRDefault="0037628A" w:rsidP="0037628A">
      <w:pPr>
        <w:rPr>
          <w:lang w:val="en-US"/>
        </w:rPr>
      </w:pPr>
    </w:p>
    <w:p w14:paraId="334AF41E" w14:textId="77777777" w:rsidR="0037628A" w:rsidRDefault="0037628A" w:rsidP="0037628A">
      <w:pPr>
        <w:rPr>
          <w:lang w:val="en-US"/>
        </w:rPr>
      </w:pPr>
    </w:p>
    <w:p w14:paraId="5D83FF95" w14:textId="77777777" w:rsidR="0037628A" w:rsidRDefault="0037628A" w:rsidP="0037628A">
      <w:pPr>
        <w:rPr>
          <w:lang w:val="en-US"/>
        </w:rPr>
      </w:pPr>
    </w:p>
    <w:p w14:paraId="2BF0EB6B" w14:textId="77777777" w:rsidR="0037628A" w:rsidRPr="003548A8" w:rsidRDefault="0037628A" w:rsidP="0037628A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54843E1D" w14:textId="77777777" w:rsidR="0037628A" w:rsidRPr="003548A8" w:rsidRDefault="00D07C71" w:rsidP="0037628A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16520246</w:t>
      </w:r>
      <w:r w:rsidR="0037628A"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Phạm Thanh Đức</w:t>
      </w:r>
    </w:p>
    <w:p w14:paraId="704FBAFE" w14:textId="511BAF80" w:rsidR="00D07C71" w:rsidRDefault="00D07C71" w:rsidP="00D07C71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 xml:space="preserve">16520108 </w:t>
      </w:r>
      <w:r w:rsidR="0037628A" w:rsidRPr="003548A8">
        <w:rPr>
          <w:rFonts w:ascii="Arial" w:hAnsi="Arial" w:cs="Arial"/>
          <w:color w:val="0000FF"/>
          <w:sz w:val="30"/>
          <w:szCs w:val="30"/>
          <w:lang w:val="en-US"/>
        </w:rPr>
        <w:t>–</w:t>
      </w:r>
      <w:r>
        <w:rPr>
          <w:rFonts w:ascii="Arial" w:hAnsi="Arial" w:cs="Arial"/>
          <w:color w:val="0000FF"/>
          <w:sz w:val="30"/>
          <w:szCs w:val="30"/>
          <w:lang w:val="en-US"/>
        </w:rPr>
        <w:t xml:space="preserve"> </w:t>
      </w:r>
      <w:r w:rsidR="002C72F2">
        <w:rPr>
          <w:rFonts w:ascii="Arial" w:hAnsi="Arial" w:cs="Arial"/>
          <w:color w:val="0000FF"/>
          <w:sz w:val="30"/>
          <w:szCs w:val="30"/>
          <w:lang w:val="en-US"/>
        </w:rPr>
        <w:t>H</w:t>
      </w:r>
      <w:r w:rsidR="005603E5">
        <w:rPr>
          <w:rFonts w:ascii="Arial" w:hAnsi="Arial" w:cs="Arial"/>
          <w:color w:val="0000FF"/>
          <w:sz w:val="30"/>
          <w:szCs w:val="30"/>
          <w:lang w:val="en-US"/>
        </w:rPr>
        <w:t>oàng</w:t>
      </w:r>
      <w:r w:rsidR="002C72F2">
        <w:rPr>
          <w:rFonts w:ascii="Arial" w:hAnsi="Arial" w:cs="Arial"/>
          <w:color w:val="0000FF"/>
          <w:sz w:val="30"/>
          <w:szCs w:val="30"/>
          <w:lang w:val="en-US"/>
        </w:rPr>
        <w:t xml:space="preserve"> Văn Châu</w:t>
      </w:r>
    </w:p>
    <w:p w14:paraId="3DC5A805" w14:textId="77777777" w:rsidR="00D07C71" w:rsidRPr="00D07C71" w:rsidRDefault="00D07C71" w:rsidP="00D07C71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16520131</w:t>
      </w:r>
      <w:r w:rsidRPr="00D07C71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 Thành Công</w:t>
      </w:r>
    </w:p>
    <w:p w14:paraId="62CBAA7F" w14:textId="77777777" w:rsidR="00D07C71" w:rsidRPr="00D07C71" w:rsidRDefault="00D07C71" w:rsidP="00D07C71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  <w:sectPr w:rsidR="00D07C71" w:rsidRPr="00D07C71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16520068</w:t>
      </w:r>
      <w:r w:rsidRPr="00D07C71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>
        <w:rPr>
          <w:rFonts w:ascii="Arial" w:hAnsi="Arial" w:cs="Arial"/>
          <w:color w:val="0000FF"/>
          <w:sz w:val="30"/>
          <w:szCs w:val="30"/>
          <w:lang w:val="en-US"/>
        </w:rPr>
        <w:t>Nguyễn Xuân Bắc</w:t>
      </w:r>
    </w:p>
    <w:p w14:paraId="3A58AC71" w14:textId="77777777" w:rsidR="007A1DE8" w:rsidRPr="007A1DE8" w:rsidRDefault="007A1DE8" w:rsidP="007A1DE8">
      <w:pPr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</w:p>
    <w:p w14:paraId="76DC50E0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="007A1DE8" w:rsidRPr="007A1DE8" w14:paraId="15A0076A" w14:textId="77777777" w:rsidTr="009A3B5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179BCE" w14:textId="77777777"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1268C" w14:textId="77777777"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F09450" w14:textId="77777777"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69788" w14:textId="77777777" w:rsidR="007A1DE8" w:rsidRPr="007A1DE8" w:rsidRDefault="007A1DE8" w:rsidP="007A1DE8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Tác giả</w:t>
            </w:r>
          </w:p>
        </w:tc>
      </w:tr>
      <w:tr w:rsidR="0037628A" w:rsidRPr="000C0CA8" w14:paraId="11A111DB" w14:textId="77777777" w:rsidTr="009A3B5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491A2A" w14:textId="77777777" w:rsidR="0037628A" w:rsidRPr="003548A8" w:rsidRDefault="00F3577C" w:rsidP="00565DF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color w:val="0000FF"/>
                <w:lang w:val="en-US"/>
              </w:rPr>
              <w:t>10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10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7DA0FE" w14:textId="77777777" w:rsidR="0037628A" w:rsidRPr="003548A8" w:rsidRDefault="00F3577C" w:rsidP="00565DFE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95DAB0" w14:textId="77777777" w:rsidR="0037628A" w:rsidRPr="0037628A" w:rsidRDefault="0037628A" w:rsidP="00565DFE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 w:rsidRPr="0037628A">
              <w:rPr>
                <w:rFonts w:eastAsia="SimSun"/>
                <w:color w:val="0000FF"/>
                <w:lang w:val="en-US"/>
              </w:rPr>
              <w:t>……………………………………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FF33E12" w14:textId="77777777" w:rsidR="0037628A" w:rsidRPr="003548A8" w:rsidRDefault="0037628A" w:rsidP="00565DFE">
            <w:pPr>
              <w:keepLines/>
              <w:spacing w:after="120"/>
              <w:jc w:val="both"/>
              <w:rPr>
                <w:rFonts w:eastAsia="SimSun"/>
                <w:color w:val="0000FF"/>
                <w:lang w:val="en-US"/>
              </w:rPr>
            </w:pPr>
            <w:r w:rsidRPr="003548A8">
              <w:rPr>
                <w:rFonts w:eastAsia="SimSun"/>
                <w:color w:val="0000FF"/>
                <w:lang w:val="en-US"/>
              </w:rPr>
              <w:t>……………………..</w:t>
            </w:r>
          </w:p>
        </w:tc>
      </w:tr>
      <w:tr w:rsidR="009A3B5A" w:rsidRPr="007A1DE8" w14:paraId="79A8343D" w14:textId="77777777" w:rsidTr="009A3B5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36C5D0" w14:textId="22BCDC69" w:rsidR="009A3B5A" w:rsidRPr="007A1DE8" w:rsidRDefault="009A3B5A" w:rsidP="009A3B5A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color w:val="0000FF"/>
                <w:lang w:val="en-US"/>
              </w:rPr>
              <w:t>7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11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FB2CD" w14:textId="6BDD4101" w:rsidR="009A3B5A" w:rsidRPr="007A1DE8" w:rsidRDefault="009A3B5A" w:rsidP="009A3B5A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       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B2E3A" w14:textId="77777777" w:rsidR="009A3B5A" w:rsidRPr="007A1DE8" w:rsidRDefault="009A3B5A" w:rsidP="009A3B5A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979330C" w14:textId="77777777" w:rsidR="009A3B5A" w:rsidRPr="007A1DE8" w:rsidRDefault="009A3B5A" w:rsidP="009A3B5A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9A3B5A" w:rsidRPr="007A1DE8" w14:paraId="4075D280" w14:textId="77777777" w:rsidTr="009A3B5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E9030B" w14:textId="0EEFB053" w:rsidR="009A3B5A" w:rsidRPr="007A1DE8" w:rsidRDefault="00CA204B" w:rsidP="00CA204B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color w:val="0000FF"/>
                <w:lang w:val="en-US"/>
              </w:rPr>
              <w:t>25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11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692A4" w14:textId="5BE5D61F" w:rsidR="009A3B5A" w:rsidRPr="007A1DE8" w:rsidRDefault="00CA204B" w:rsidP="00CA204B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D468A7" w14:textId="77777777" w:rsidR="009A3B5A" w:rsidRPr="007A1DE8" w:rsidRDefault="009A3B5A" w:rsidP="009A3B5A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BFCF06" w14:textId="77777777" w:rsidR="009A3B5A" w:rsidRPr="007A1DE8" w:rsidRDefault="009A3B5A" w:rsidP="009A3B5A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912BA5" w:rsidRPr="007A1DE8" w14:paraId="61838767" w14:textId="77777777" w:rsidTr="009A3B5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19509F" w14:textId="21225A31" w:rsidR="00912BA5" w:rsidRPr="007A1DE8" w:rsidRDefault="00912BA5" w:rsidP="00912BA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color w:val="0000FF"/>
                <w:lang w:val="en-US"/>
              </w:rPr>
              <w:t>12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12</w:t>
            </w:r>
            <w:r w:rsidRPr="005208AA">
              <w:rPr>
                <w:color w:val="0000FF"/>
                <w:lang w:val="en-US"/>
              </w:rPr>
              <w:t>/</w:t>
            </w:r>
            <w:r>
              <w:rPr>
                <w:color w:val="0000FF"/>
                <w:lang w:val="en-US"/>
              </w:rPr>
              <w:t>2019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368840" w14:textId="6166BA64" w:rsidR="00912BA5" w:rsidRPr="007A1DE8" w:rsidRDefault="00912BA5" w:rsidP="00912BA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15EAB3" w14:textId="77777777" w:rsidR="00912BA5" w:rsidRPr="007A1DE8" w:rsidRDefault="00912BA5" w:rsidP="00912BA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3D9B1B6" w14:textId="77777777" w:rsidR="00912BA5" w:rsidRPr="007A1DE8" w:rsidRDefault="00912BA5" w:rsidP="00912BA5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14:paraId="0DEE7707" w14:textId="77777777" w:rsidR="007A1DE8" w:rsidRDefault="007A1DE8">
      <w:pPr>
        <w:pStyle w:val="Title"/>
        <w:jc w:val="both"/>
        <w:rPr>
          <w:lang w:val="en-US"/>
        </w:rPr>
      </w:pPr>
    </w:p>
    <w:p w14:paraId="1058FDA5" w14:textId="77777777" w:rsidR="005E2817" w:rsidRDefault="007A1DE8" w:rsidP="005E2817">
      <w:pPr>
        <w:pStyle w:val="Title"/>
        <w:rPr>
          <w:lang w:val="en-US"/>
        </w:rPr>
      </w:pPr>
      <w:r>
        <w:br w:type="page"/>
      </w:r>
      <w:r w:rsidR="005E2817">
        <w:rPr>
          <w:lang w:val="en-US"/>
        </w:rPr>
        <w:lastRenderedPageBreak/>
        <w:t>Mục lục</w:t>
      </w:r>
    </w:p>
    <w:p w14:paraId="63CAF9F7" w14:textId="42F8CA03" w:rsidR="00AA043D" w:rsidRDefault="005E2817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27249190" w:history="1">
        <w:r w:rsidR="00AA043D" w:rsidRPr="00782222">
          <w:rPr>
            <w:rStyle w:val="Hyperlink"/>
            <w:noProof/>
          </w:rPr>
          <w:t>1.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 xml:space="preserve">Sơ đồ </w:t>
        </w:r>
        <w:r w:rsidR="00AA043D" w:rsidRPr="00782222">
          <w:rPr>
            <w:rStyle w:val="Hyperlink"/>
            <w:noProof/>
          </w:rPr>
          <w:t>Use-case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_Toc27249190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4</w:t>
        </w:r>
        <w:r w:rsidR="00AA043D">
          <w:rPr>
            <w:noProof/>
            <w:webHidden/>
          </w:rPr>
          <w:fldChar w:fldCharType="end"/>
        </w:r>
      </w:hyperlink>
    </w:p>
    <w:p w14:paraId="7CE45A0F" w14:textId="01315728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1" w:history="1">
        <w:r w:rsidR="00AA043D" w:rsidRPr="00782222">
          <w:rPr>
            <w:rStyle w:val="Hyperlink"/>
            <w:noProof/>
            <w:lang w:val="en-US"/>
          </w:rPr>
          <w:t>2.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Danh sách các Actor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_Toc27249191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4</w:t>
        </w:r>
        <w:r w:rsidR="00AA043D">
          <w:rPr>
            <w:noProof/>
            <w:webHidden/>
          </w:rPr>
          <w:fldChar w:fldCharType="end"/>
        </w:r>
      </w:hyperlink>
    </w:p>
    <w:p w14:paraId="5F5FEFC7" w14:textId="50B671B7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2" w:history="1">
        <w:r w:rsidR="00AA043D" w:rsidRPr="00782222">
          <w:rPr>
            <w:rStyle w:val="Hyperlink"/>
            <w:noProof/>
            <w:lang w:val="en-US"/>
          </w:rPr>
          <w:t>3.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Danh sách các Use-case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_Toc27249192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4</w:t>
        </w:r>
        <w:r w:rsidR="00AA043D">
          <w:rPr>
            <w:noProof/>
            <w:webHidden/>
          </w:rPr>
          <w:fldChar w:fldCharType="end"/>
        </w:r>
      </w:hyperlink>
    </w:p>
    <w:p w14:paraId="7E7E88B8" w14:textId="4D2B9A94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3" w:history="1">
        <w:r w:rsidR="00AA043D" w:rsidRPr="00782222">
          <w:rPr>
            <w:rStyle w:val="Hyperlink"/>
            <w:noProof/>
            <w:lang w:val="en-US"/>
          </w:rPr>
          <w:t>4.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“Log</w:t>
        </w:r>
        <w:r w:rsidR="00AA043D" w:rsidRPr="00782222">
          <w:rPr>
            <w:rStyle w:val="Hyperlink"/>
            <w:noProof/>
            <w:lang w:val="en-US"/>
          </w:rPr>
          <w:t>i</w:t>
        </w:r>
        <w:r w:rsidR="00AA043D" w:rsidRPr="00782222">
          <w:rPr>
            <w:rStyle w:val="Hyperlink"/>
            <w:noProof/>
            <w:lang w:val="en-US"/>
          </w:rPr>
          <w:t>n”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_Toc27249193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5</w:t>
        </w:r>
        <w:r w:rsidR="00AA043D">
          <w:rPr>
            <w:noProof/>
            <w:webHidden/>
          </w:rPr>
          <w:fldChar w:fldCharType="end"/>
        </w:r>
      </w:hyperlink>
    </w:p>
    <w:p w14:paraId="574FFC78" w14:textId="231C9BA1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4" w:history="1">
        <w:r w:rsidR="00AA043D" w:rsidRPr="00782222">
          <w:rPr>
            <w:rStyle w:val="Hyperlink"/>
            <w:noProof/>
            <w:lang w:val="en-US"/>
          </w:rPr>
          <w:t>5.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“Add Product”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_Toc27249194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6</w:t>
        </w:r>
        <w:r w:rsidR="00AA043D">
          <w:rPr>
            <w:noProof/>
            <w:webHidden/>
          </w:rPr>
          <w:fldChar w:fldCharType="end"/>
        </w:r>
      </w:hyperlink>
    </w:p>
    <w:p w14:paraId="32956ABA" w14:textId="48C31EEF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5" w:history="1">
        <w:r w:rsidR="00AA043D" w:rsidRPr="00782222">
          <w:rPr>
            <w:rStyle w:val="Hyperlink"/>
            <w:noProof/>
            <w:lang w:val="en-US"/>
          </w:rPr>
          <w:t>6.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“Checkout”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_Toc27249195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7</w:t>
        </w:r>
        <w:r w:rsidR="00AA043D">
          <w:rPr>
            <w:noProof/>
            <w:webHidden/>
          </w:rPr>
          <w:fldChar w:fldCharType="end"/>
        </w:r>
      </w:hyperlink>
    </w:p>
    <w:p w14:paraId="292C20F6" w14:textId="736872D2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6" w:history="1">
        <w:r w:rsidR="00AA043D" w:rsidRPr="00782222">
          <w:rPr>
            <w:rStyle w:val="Hyperlink"/>
            <w:noProof/>
            <w:lang w:val="en-US"/>
          </w:rPr>
          <w:t>7.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“Add Category”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_Toc27249196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8</w:t>
        </w:r>
        <w:r w:rsidR="00AA043D">
          <w:rPr>
            <w:noProof/>
            <w:webHidden/>
          </w:rPr>
          <w:fldChar w:fldCharType="end"/>
        </w:r>
      </w:hyperlink>
    </w:p>
    <w:p w14:paraId="1CF94A79" w14:textId="49FD8A0B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7" w:history="1">
        <w:r w:rsidR="00AA043D" w:rsidRPr="00782222">
          <w:rPr>
            <w:rStyle w:val="Hyperlink"/>
            <w:noProof/>
            <w:lang w:val="en-US"/>
          </w:rPr>
          <w:t>8.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“Add Brand”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_Toc27249197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9</w:t>
        </w:r>
        <w:r w:rsidR="00AA043D">
          <w:rPr>
            <w:noProof/>
            <w:webHidden/>
          </w:rPr>
          <w:fldChar w:fldCharType="end"/>
        </w:r>
      </w:hyperlink>
    </w:p>
    <w:p w14:paraId="22AAB3EA" w14:textId="2FE06FFB" w:rsidR="00AA043D" w:rsidRDefault="0001031C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8" w:history="1">
        <w:r w:rsidR="00AA043D" w:rsidRPr="00782222">
          <w:rPr>
            <w:rStyle w:val="Hyperlink"/>
            <w:noProof/>
            <w:lang w:val="en-US"/>
          </w:rPr>
          <w:t>9.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“Active/Deactive vendor/customer”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_Toc27249198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11</w:t>
        </w:r>
        <w:r w:rsidR="00AA043D">
          <w:rPr>
            <w:noProof/>
            <w:webHidden/>
          </w:rPr>
          <w:fldChar w:fldCharType="end"/>
        </w:r>
      </w:hyperlink>
    </w:p>
    <w:p w14:paraId="09C4D514" w14:textId="4979D476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199" w:history="1">
        <w:r w:rsidR="00AA043D" w:rsidRPr="00782222">
          <w:rPr>
            <w:rStyle w:val="Hyperlink"/>
            <w:noProof/>
            <w:lang w:val="en-US"/>
          </w:rPr>
          <w:t>10.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“Register”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_Toc27249199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12</w:t>
        </w:r>
        <w:r w:rsidR="00AA043D">
          <w:rPr>
            <w:noProof/>
            <w:webHidden/>
          </w:rPr>
          <w:fldChar w:fldCharType="end"/>
        </w:r>
      </w:hyperlink>
    </w:p>
    <w:p w14:paraId="5F2F152A" w14:textId="4BC790C9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0" w:history="1">
        <w:r w:rsidR="00AA043D" w:rsidRPr="00782222">
          <w:rPr>
            <w:rStyle w:val="Hyperlink"/>
            <w:noProof/>
            <w:lang w:val="en-US"/>
          </w:rPr>
          <w:t>11.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Đặc tả Use-case “Manage User”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_Toc27249200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13</w:t>
        </w:r>
        <w:r w:rsidR="00AA043D">
          <w:rPr>
            <w:noProof/>
            <w:webHidden/>
          </w:rPr>
          <w:fldChar w:fldCharType="end"/>
        </w:r>
      </w:hyperlink>
    </w:p>
    <w:p w14:paraId="2C4BCF3D" w14:textId="27F5FD8A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1" w:history="1">
        <w:r w:rsidR="00AA043D" w:rsidRPr="00782222">
          <w:rPr>
            <w:rStyle w:val="Hyperlink"/>
            <w:noProof/>
            <w:lang w:val="en-US"/>
          </w:rPr>
          <w:t>12.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Danh sách các sequence diagram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_Toc27249201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16</w:t>
        </w:r>
        <w:r w:rsidR="00AA043D">
          <w:rPr>
            <w:noProof/>
            <w:webHidden/>
          </w:rPr>
          <w:fldChar w:fldCharType="end"/>
        </w:r>
      </w:hyperlink>
    </w:p>
    <w:p w14:paraId="735A2EF9" w14:textId="38C0C4F3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2" w:history="1">
        <w:r w:rsidR="00AA043D" w:rsidRPr="00782222">
          <w:rPr>
            <w:rStyle w:val="Hyperlink"/>
            <w:noProof/>
            <w:lang w:val="en-US"/>
          </w:rPr>
          <w:t>12.1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Sequence “Login”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_Toc27249202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16</w:t>
        </w:r>
        <w:r w:rsidR="00AA043D">
          <w:rPr>
            <w:noProof/>
            <w:webHidden/>
          </w:rPr>
          <w:fldChar w:fldCharType="end"/>
        </w:r>
      </w:hyperlink>
    </w:p>
    <w:p w14:paraId="65C90229" w14:textId="38C7CF29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3" w:history="1">
        <w:r w:rsidR="00AA043D" w:rsidRPr="00782222">
          <w:rPr>
            <w:rStyle w:val="Hyperlink"/>
            <w:noProof/>
            <w:lang w:val="en-US"/>
          </w:rPr>
          <w:t>12.2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Sequence “Register”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_Toc27249203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17</w:t>
        </w:r>
        <w:r w:rsidR="00AA043D">
          <w:rPr>
            <w:noProof/>
            <w:webHidden/>
          </w:rPr>
          <w:fldChar w:fldCharType="end"/>
        </w:r>
      </w:hyperlink>
    </w:p>
    <w:p w14:paraId="6B64DAE6" w14:textId="44C3787F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4" w:history="1">
        <w:r w:rsidR="00AA043D" w:rsidRPr="00782222">
          <w:rPr>
            <w:rStyle w:val="Hyperlink"/>
            <w:noProof/>
            <w:lang w:val="en-US"/>
          </w:rPr>
          <w:t>12.3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Sequence “Checkout”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_Toc27249204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18</w:t>
        </w:r>
        <w:r w:rsidR="00AA043D">
          <w:rPr>
            <w:noProof/>
            <w:webHidden/>
          </w:rPr>
          <w:fldChar w:fldCharType="end"/>
        </w:r>
      </w:hyperlink>
    </w:p>
    <w:p w14:paraId="172E9B00" w14:textId="397428C9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5" w:history="1">
        <w:r w:rsidR="00AA043D" w:rsidRPr="00782222">
          <w:rPr>
            <w:rStyle w:val="Hyperlink"/>
            <w:noProof/>
            <w:lang w:val="en-US"/>
          </w:rPr>
          <w:t>12.4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Sequence “Add Product”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_Toc27249205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19</w:t>
        </w:r>
        <w:r w:rsidR="00AA043D">
          <w:rPr>
            <w:noProof/>
            <w:webHidden/>
          </w:rPr>
          <w:fldChar w:fldCharType="end"/>
        </w:r>
      </w:hyperlink>
    </w:p>
    <w:p w14:paraId="71FD02C6" w14:textId="4FFD3EA6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6" w:history="1">
        <w:r w:rsidR="00AA043D" w:rsidRPr="00782222">
          <w:rPr>
            <w:rStyle w:val="Hyperlink"/>
            <w:noProof/>
            <w:lang w:val="en-US"/>
          </w:rPr>
          <w:t>13.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Class Diagram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_Toc27249206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20</w:t>
        </w:r>
        <w:r w:rsidR="00AA043D">
          <w:rPr>
            <w:noProof/>
            <w:webHidden/>
          </w:rPr>
          <w:fldChar w:fldCharType="end"/>
        </w:r>
      </w:hyperlink>
    </w:p>
    <w:p w14:paraId="1260537A" w14:textId="3EB90D8B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7" w:history="1">
        <w:r w:rsidR="00AA043D" w:rsidRPr="00782222">
          <w:rPr>
            <w:rStyle w:val="Hyperlink"/>
            <w:noProof/>
            <w:lang w:val="en-US"/>
          </w:rPr>
          <w:t>13.1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Sơ đò lớp (mức phân tích)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_Toc27249207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20</w:t>
        </w:r>
        <w:r w:rsidR="00AA043D">
          <w:rPr>
            <w:noProof/>
            <w:webHidden/>
          </w:rPr>
          <w:fldChar w:fldCharType="end"/>
        </w:r>
      </w:hyperlink>
    </w:p>
    <w:p w14:paraId="146F3861" w14:textId="3D4571CA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8" w:history="1">
        <w:r w:rsidR="00AA043D" w:rsidRPr="00782222">
          <w:rPr>
            <w:rStyle w:val="Hyperlink"/>
            <w:noProof/>
          </w:rPr>
          <w:t>13.2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</w:rPr>
          <w:t>Danh sách các lớp đối tượng và quan hệ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_Toc27249208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21</w:t>
        </w:r>
        <w:r w:rsidR="00AA043D">
          <w:rPr>
            <w:noProof/>
            <w:webHidden/>
          </w:rPr>
          <w:fldChar w:fldCharType="end"/>
        </w:r>
      </w:hyperlink>
    </w:p>
    <w:p w14:paraId="09D2988A" w14:textId="3152990C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09" w:history="1">
        <w:r w:rsidR="00AA043D" w:rsidRPr="00782222">
          <w:rPr>
            <w:rStyle w:val="Hyperlink"/>
            <w:noProof/>
          </w:rPr>
          <w:t>13.3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</w:rPr>
          <w:t>Mô tả chi tiết từng lớp đối tượng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_Toc27249209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21</w:t>
        </w:r>
        <w:r w:rsidR="00AA043D">
          <w:rPr>
            <w:noProof/>
            <w:webHidden/>
          </w:rPr>
          <w:fldChar w:fldCharType="end"/>
        </w:r>
      </w:hyperlink>
    </w:p>
    <w:p w14:paraId="6F329B8E" w14:textId="5B023BC9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0" w:history="1">
        <w:r w:rsidR="00AA043D" w:rsidRPr="00782222">
          <w:rPr>
            <w:rStyle w:val="Hyperlink"/>
            <w:noProof/>
          </w:rPr>
          <w:t>14.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</w:rPr>
          <w:t>Sơ đồ trạng thái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_Toc27249210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23</w:t>
        </w:r>
        <w:r w:rsidR="00AA043D">
          <w:rPr>
            <w:noProof/>
            <w:webHidden/>
          </w:rPr>
          <w:fldChar w:fldCharType="end"/>
        </w:r>
      </w:hyperlink>
    </w:p>
    <w:p w14:paraId="038683FC" w14:textId="2B9261E7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1" w:history="1">
        <w:r w:rsidR="00AA043D" w:rsidRPr="00782222">
          <w:rPr>
            <w:rStyle w:val="Hyperlink"/>
            <w:noProof/>
            <w:lang w:val="en-US"/>
          </w:rPr>
          <w:t>15.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Sơ đồ Logic (ER)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_Toc27249211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24</w:t>
        </w:r>
        <w:r w:rsidR="00AA043D">
          <w:rPr>
            <w:noProof/>
            <w:webHidden/>
          </w:rPr>
          <w:fldChar w:fldCharType="end"/>
        </w:r>
      </w:hyperlink>
    </w:p>
    <w:p w14:paraId="5A821584" w14:textId="7A8C58C4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2" w:history="1">
        <w:r w:rsidR="00AA043D" w:rsidRPr="00782222">
          <w:rPr>
            <w:rStyle w:val="Hyperlink"/>
            <w:noProof/>
            <w:lang w:val="en-US"/>
          </w:rPr>
          <w:t>16.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Thiết kế kiến trúc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_Toc27249212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29</w:t>
        </w:r>
        <w:r w:rsidR="00AA043D">
          <w:rPr>
            <w:noProof/>
            <w:webHidden/>
          </w:rPr>
          <w:fldChar w:fldCharType="end"/>
        </w:r>
      </w:hyperlink>
    </w:p>
    <w:p w14:paraId="4B8040EB" w14:textId="1423559F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3" w:history="1">
        <w:r w:rsidR="00AA043D" w:rsidRPr="00782222">
          <w:rPr>
            <w:rStyle w:val="Hyperlink"/>
            <w:noProof/>
            <w:lang w:val="en-US"/>
          </w:rPr>
          <w:t>16.1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Kiến trúc hệ thống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_Toc27249213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29</w:t>
        </w:r>
        <w:r w:rsidR="00AA043D">
          <w:rPr>
            <w:noProof/>
            <w:webHidden/>
          </w:rPr>
          <w:fldChar w:fldCharType="end"/>
        </w:r>
      </w:hyperlink>
    </w:p>
    <w:p w14:paraId="12475AA7" w14:textId="5CED8EC8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4" w:history="1">
        <w:r w:rsidR="00AA043D" w:rsidRPr="00782222">
          <w:rPr>
            <w:rStyle w:val="Hyperlink"/>
            <w:noProof/>
            <w:lang w:val="en-US"/>
          </w:rPr>
          <w:t>16.2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Mô tả chi tiết kiến trúc hệ thống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_Toc27249214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30</w:t>
        </w:r>
        <w:r w:rsidR="00AA043D">
          <w:rPr>
            <w:noProof/>
            <w:webHidden/>
          </w:rPr>
          <w:fldChar w:fldCharType="end"/>
        </w:r>
      </w:hyperlink>
    </w:p>
    <w:p w14:paraId="566D85FE" w14:textId="7243907A" w:rsidR="00AA043D" w:rsidRDefault="0001031C">
      <w:pPr>
        <w:pStyle w:val="TO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5" w:history="1">
        <w:r w:rsidR="00AA043D" w:rsidRPr="00782222">
          <w:rPr>
            <w:rStyle w:val="Hyperlink"/>
            <w:noProof/>
            <w:lang w:val="en-US"/>
          </w:rPr>
          <w:t>17.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Thiết kế giao diện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_Toc27249215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31</w:t>
        </w:r>
        <w:r w:rsidR="00AA043D">
          <w:rPr>
            <w:noProof/>
            <w:webHidden/>
          </w:rPr>
          <w:fldChar w:fldCharType="end"/>
        </w:r>
      </w:hyperlink>
    </w:p>
    <w:p w14:paraId="42BA4C7F" w14:textId="656FCCD1" w:rsidR="00AA043D" w:rsidRDefault="0001031C">
      <w:pPr>
        <w:pStyle w:val="TO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hyperlink w:anchor="_Toc27249216" w:history="1">
        <w:r w:rsidR="00AA043D" w:rsidRPr="00782222">
          <w:rPr>
            <w:rStyle w:val="Hyperlink"/>
            <w:noProof/>
            <w:lang w:val="en-US"/>
          </w:rPr>
          <w:t>17.1</w:t>
        </w:r>
        <w:r w:rsidR="00AA043D">
          <w:rPr>
            <w:rFonts w:asciiTheme="minorHAnsi" w:eastAsiaTheme="minorEastAsia" w:hAnsiTheme="minorHAnsi" w:cstheme="minorBidi"/>
            <w:noProof/>
            <w:sz w:val="22"/>
            <w:szCs w:val="22"/>
            <w:lang w:val="en-US"/>
          </w:rPr>
          <w:tab/>
        </w:r>
        <w:r w:rsidR="00AA043D" w:rsidRPr="00782222">
          <w:rPr>
            <w:rStyle w:val="Hyperlink"/>
            <w:noProof/>
            <w:lang w:val="en-US"/>
          </w:rPr>
          <w:t>Danh sác</w:t>
        </w:r>
        <w:r w:rsidR="00AA043D" w:rsidRPr="00782222">
          <w:rPr>
            <w:rStyle w:val="Hyperlink"/>
            <w:noProof/>
            <w:lang w:val="en-US"/>
          </w:rPr>
          <w:t>h</w:t>
        </w:r>
        <w:r w:rsidR="00AA043D" w:rsidRPr="00782222">
          <w:rPr>
            <w:rStyle w:val="Hyperlink"/>
            <w:noProof/>
            <w:lang w:val="en-US"/>
          </w:rPr>
          <w:t xml:space="preserve"> các giao diện</w:t>
        </w:r>
        <w:r w:rsidR="00AA043D">
          <w:rPr>
            <w:noProof/>
            <w:webHidden/>
          </w:rPr>
          <w:tab/>
        </w:r>
        <w:r w:rsidR="00AA043D">
          <w:rPr>
            <w:noProof/>
            <w:webHidden/>
          </w:rPr>
          <w:fldChar w:fldCharType="begin"/>
        </w:r>
        <w:r w:rsidR="00AA043D">
          <w:rPr>
            <w:noProof/>
            <w:webHidden/>
          </w:rPr>
          <w:instrText xml:space="preserve"> PAGEREF _Toc27249216 \h </w:instrText>
        </w:r>
        <w:r w:rsidR="00AA043D">
          <w:rPr>
            <w:noProof/>
            <w:webHidden/>
          </w:rPr>
        </w:r>
        <w:r w:rsidR="00AA043D">
          <w:rPr>
            <w:noProof/>
            <w:webHidden/>
          </w:rPr>
          <w:fldChar w:fldCharType="separate"/>
        </w:r>
        <w:r w:rsidR="00AA043D">
          <w:rPr>
            <w:noProof/>
            <w:webHidden/>
          </w:rPr>
          <w:t>31</w:t>
        </w:r>
        <w:r w:rsidR="00AA043D">
          <w:rPr>
            <w:noProof/>
            <w:webHidden/>
          </w:rPr>
          <w:fldChar w:fldCharType="end"/>
        </w:r>
      </w:hyperlink>
    </w:p>
    <w:p w14:paraId="49E6E124" w14:textId="00157B35" w:rsidR="005E2817" w:rsidRDefault="005E2817" w:rsidP="005E2817">
      <w:pPr>
        <w:pStyle w:val="BodyText"/>
        <w:rPr>
          <w:lang w:val="en-US"/>
        </w:rPr>
      </w:pPr>
      <w:r>
        <w:rPr>
          <w:lang w:val="en-US"/>
        </w:rPr>
        <w:fldChar w:fldCharType="end"/>
      </w:r>
    </w:p>
    <w:p w14:paraId="3957F420" w14:textId="097E2693" w:rsidR="005F3F51" w:rsidRDefault="005E2817" w:rsidP="00A122CE">
      <w:pPr>
        <w:pStyle w:val="Heading1"/>
      </w:pPr>
      <w:r>
        <w:br w:type="page"/>
      </w:r>
      <w:bookmarkStart w:id="0" w:name="_Toc27249190"/>
      <w:r w:rsidR="0017608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0F975D0" wp14:editId="4B534CFE">
            <wp:simplePos x="0" y="0"/>
            <wp:positionH relativeFrom="page">
              <wp:align>left</wp:align>
            </wp:positionH>
            <wp:positionV relativeFrom="paragraph">
              <wp:posOffset>206734</wp:posOffset>
            </wp:positionV>
            <wp:extent cx="7767955" cy="4897755"/>
            <wp:effectExtent l="0" t="0" r="444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0364" cy="48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28A">
        <w:rPr>
          <w:lang w:val="en-US"/>
        </w:rPr>
        <w:t xml:space="preserve">Sơ đồ </w:t>
      </w:r>
      <w:r w:rsidR="005F3F51">
        <w:t>Use-case</w:t>
      </w:r>
      <w:bookmarkEnd w:id="0"/>
    </w:p>
    <w:p w14:paraId="7E3D457D" w14:textId="07C73C9B" w:rsidR="005F3F51" w:rsidRPr="0037628A" w:rsidRDefault="005F3F51" w:rsidP="0037628A">
      <w:pPr>
        <w:rPr>
          <w:i/>
          <w:color w:val="0000FF"/>
        </w:rPr>
      </w:pPr>
    </w:p>
    <w:p w14:paraId="0F9FD2C3" w14:textId="77777777" w:rsidR="005F3F51" w:rsidRDefault="005F3F51" w:rsidP="005F3F51">
      <w:pPr>
        <w:jc w:val="both"/>
      </w:pPr>
    </w:p>
    <w:p w14:paraId="01652A2E" w14:textId="77777777" w:rsidR="0037628A" w:rsidRDefault="0037628A" w:rsidP="00A122CE">
      <w:pPr>
        <w:pStyle w:val="Heading1"/>
        <w:rPr>
          <w:lang w:val="en-US"/>
        </w:rPr>
      </w:pPr>
      <w:bookmarkStart w:id="1" w:name="_Toc27249191"/>
      <w:bookmarkStart w:id="2" w:name="_Toc451996089"/>
      <w:bookmarkStart w:id="3" w:name="_Toc452184222"/>
      <w:bookmarkStart w:id="4" w:name="_Toc452186669"/>
      <w:bookmarkStart w:id="5" w:name="_Toc452198046"/>
      <w:bookmarkStart w:id="6" w:name="_Toc460198367"/>
      <w:r>
        <w:rPr>
          <w:lang w:val="en-US"/>
        </w:rPr>
        <w:t>Danh sách các Actor</w:t>
      </w:r>
      <w:bookmarkEnd w:id="1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7628A" w:rsidRPr="005208AA" w14:paraId="5761303C" w14:textId="77777777" w:rsidTr="005208AA">
        <w:tc>
          <w:tcPr>
            <w:tcW w:w="763" w:type="dxa"/>
          </w:tcPr>
          <w:p w14:paraId="210FE80D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STT</w:t>
            </w:r>
          </w:p>
        </w:tc>
        <w:tc>
          <w:tcPr>
            <w:tcW w:w="3192" w:type="dxa"/>
          </w:tcPr>
          <w:p w14:paraId="7A45FD2F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Tên Actor</w:t>
            </w:r>
          </w:p>
        </w:tc>
        <w:tc>
          <w:tcPr>
            <w:tcW w:w="5651" w:type="dxa"/>
          </w:tcPr>
          <w:p w14:paraId="6A0EDDD5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Ý nghĩa/Ghi chú</w:t>
            </w:r>
          </w:p>
        </w:tc>
      </w:tr>
      <w:tr w:rsidR="0037628A" w:rsidRPr="005208AA" w14:paraId="678763F0" w14:textId="77777777" w:rsidTr="005208AA">
        <w:tc>
          <w:tcPr>
            <w:tcW w:w="763" w:type="dxa"/>
          </w:tcPr>
          <w:p w14:paraId="4684514D" w14:textId="77777777" w:rsidR="0037628A" w:rsidRPr="005208AA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</w:tcPr>
          <w:p w14:paraId="5D2FD934" w14:textId="66BC167A" w:rsidR="00176084" w:rsidRPr="005208AA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Khách hàng</w:t>
            </w:r>
          </w:p>
        </w:tc>
        <w:tc>
          <w:tcPr>
            <w:tcW w:w="5651" w:type="dxa"/>
          </w:tcPr>
          <w:p w14:paraId="0FAC7EC1" w14:textId="77777777" w:rsidR="0037628A" w:rsidRPr="005208AA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Khách hàng</w:t>
            </w:r>
          </w:p>
        </w:tc>
      </w:tr>
      <w:tr w:rsidR="0037628A" w:rsidRPr="005208AA" w14:paraId="344B7DDC" w14:textId="77777777" w:rsidTr="005208AA">
        <w:tc>
          <w:tcPr>
            <w:tcW w:w="763" w:type="dxa"/>
          </w:tcPr>
          <w:p w14:paraId="5011E65F" w14:textId="77777777" w:rsidR="0037628A" w:rsidRPr="005208AA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</w:tcPr>
          <w:p w14:paraId="59BFB1D6" w14:textId="6E2D6B1E" w:rsidR="0037628A" w:rsidRPr="005208AA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bán</w:t>
            </w:r>
          </w:p>
        </w:tc>
        <w:tc>
          <w:tcPr>
            <w:tcW w:w="5651" w:type="dxa"/>
          </w:tcPr>
          <w:p w14:paraId="2A164B17" w14:textId="77777777" w:rsidR="0037628A" w:rsidRPr="005208AA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bán</w:t>
            </w:r>
          </w:p>
        </w:tc>
      </w:tr>
      <w:tr w:rsidR="00E07CAC" w:rsidRPr="005208AA" w14:paraId="4A6C50D6" w14:textId="77777777" w:rsidTr="005208AA">
        <w:tc>
          <w:tcPr>
            <w:tcW w:w="763" w:type="dxa"/>
          </w:tcPr>
          <w:p w14:paraId="4F2825DB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</w:tcPr>
          <w:p w14:paraId="52412098" w14:textId="0BA17619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quản lý</w:t>
            </w:r>
          </w:p>
        </w:tc>
        <w:tc>
          <w:tcPr>
            <w:tcW w:w="5651" w:type="dxa"/>
          </w:tcPr>
          <w:p w14:paraId="278C3F7C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quản ly</w:t>
            </w:r>
          </w:p>
        </w:tc>
      </w:tr>
      <w:tr w:rsidR="00E07CAC" w:rsidRPr="005208AA" w14:paraId="10C9B6DC" w14:textId="77777777" w:rsidTr="005208AA">
        <w:tc>
          <w:tcPr>
            <w:tcW w:w="763" w:type="dxa"/>
          </w:tcPr>
          <w:p w14:paraId="386604F3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92" w:type="dxa"/>
          </w:tcPr>
          <w:p w14:paraId="3CD8A4A3" w14:textId="257840AF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giao hàng</w:t>
            </w:r>
          </w:p>
        </w:tc>
        <w:tc>
          <w:tcPr>
            <w:tcW w:w="5651" w:type="dxa"/>
          </w:tcPr>
          <w:p w14:paraId="5E30CA32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Người giao hàng</w:t>
            </w:r>
          </w:p>
        </w:tc>
      </w:tr>
    </w:tbl>
    <w:p w14:paraId="2578CF78" w14:textId="77777777" w:rsidR="0037628A" w:rsidRDefault="0037628A" w:rsidP="0037628A">
      <w:pPr>
        <w:pStyle w:val="BodyText"/>
        <w:rPr>
          <w:lang w:val="en-US"/>
        </w:rPr>
      </w:pPr>
    </w:p>
    <w:p w14:paraId="26BBF541" w14:textId="77777777" w:rsidR="0037628A" w:rsidRDefault="0037628A" w:rsidP="0037628A">
      <w:pPr>
        <w:pStyle w:val="Heading1"/>
        <w:rPr>
          <w:lang w:val="en-US"/>
        </w:rPr>
      </w:pPr>
      <w:bookmarkStart w:id="7" w:name="_Toc27249192"/>
      <w:r>
        <w:rPr>
          <w:lang w:val="en-US"/>
        </w:rPr>
        <w:t>Danh sách các Use-case</w:t>
      </w:r>
      <w:bookmarkEnd w:id="7"/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="0037628A" w:rsidRPr="005208AA" w14:paraId="73C47BDA" w14:textId="77777777" w:rsidTr="005208AA">
        <w:tc>
          <w:tcPr>
            <w:tcW w:w="763" w:type="dxa"/>
          </w:tcPr>
          <w:p w14:paraId="13BC7D1B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STT</w:t>
            </w:r>
          </w:p>
        </w:tc>
        <w:tc>
          <w:tcPr>
            <w:tcW w:w="3192" w:type="dxa"/>
          </w:tcPr>
          <w:p w14:paraId="41183B04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Tên Use-case</w:t>
            </w:r>
          </w:p>
        </w:tc>
        <w:tc>
          <w:tcPr>
            <w:tcW w:w="5651" w:type="dxa"/>
          </w:tcPr>
          <w:p w14:paraId="599CE9DC" w14:textId="77777777" w:rsidR="0037628A" w:rsidRPr="005208AA" w:rsidRDefault="0037628A" w:rsidP="005208AA">
            <w:pPr>
              <w:spacing w:line="240" w:lineRule="atLeast"/>
              <w:jc w:val="center"/>
              <w:rPr>
                <w:lang w:val="en-US"/>
              </w:rPr>
            </w:pPr>
            <w:r w:rsidRPr="005208AA">
              <w:rPr>
                <w:lang w:val="en-US"/>
              </w:rPr>
              <w:t>Ý nghĩa/Ghi chú</w:t>
            </w:r>
          </w:p>
        </w:tc>
      </w:tr>
      <w:tr w:rsidR="0037628A" w:rsidRPr="005208AA" w14:paraId="50A7C1EB" w14:textId="77777777" w:rsidTr="005208AA">
        <w:tc>
          <w:tcPr>
            <w:tcW w:w="763" w:type="dxa"/>
          </w:tcPr>
          <w:p w14:paraId="53D05FB7" w14:textId="77777777" w:rsidR="0037628A" w:rsidRPr="005208AA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</w:tcPr>
          <w:p w14:paraId="7BF4E3B1" w14:textId="436F84A4" w:rsidR="0037628A" w:rsidRPr="005208AA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5651" w:type="dxa"/>
          </w:tcPr>
          <w:p w14:paraId="7CCFF2EF" w14:textId="77777777" w:rsidR="0037628A" w:rsidRPr="005208AA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nhập hệ thông</w:t>
            </w:r>
          </w:p>
        </w:tc>
      </w:tr>
      <w:tr w:rsidR="0037628A" w:rsidRPr="005208AA" w14:paraId="66FD8690" w14:textId="77777777" w:rsidTr="005208AA">
        <w:tc>
          <w:tcPr>
            <w:tcW w:w="763" w:type="dxa"/>
          </w:tcPr>
          <w:p w14:paraId="4EC74164" w14:textId="77777777" w:rsidR="0037628A" w:rsidRPr="005208AA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</w:tcPr>
          <w:p w14:paraId="4D247E2E" w14:textId="6F945347" w:rsidR="0037628A" w:rsidRPr="005208AA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kí</w:t>
            </w:r>
          </w:p>
        </w:tc>
        <w:tc>
          <w:tcPr>
            <w:tcW w:w="5651" w:type="dxa"/>
          </w:tcPr>
          <w:p w14:paraId="0C099749" w14:textId="77777777" w:rsidR="0037628A" w:rsidRPr="005208AA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kí tài khoản hệ thống</w:t>
            </w:r>
          </w:p>
        </w:tc>
      </w:tr>
      <w:tr w:rsidR="00E07CAC" w:rsidRPr="005208AA" w14:paraId="18368E27" w14:textId="77777777" w:rsidTr="005208AA">
        <w:tc>
          <w:tcPr>
            <w:tcW w:w="763" w:type="dxa"/>
          </w:tcPr>
          <w:p w14:paraId="27202140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3192" w:type="dxa"/>
          </w:tcPr>
          <w:p w14:paraId="16A84D0C" w14:textId="3A89AC55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Cập nhật thông tin người dùng</w:t>
            </w:r>
          </w:p>
        </w:tc>
        <w:tc>
          <w:tcPr>
            <w:tcW w:w="5651" w:type="dxa"/>
          </w:tcPr>
          <w:p w14:paraId="51A0930F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Cập nhật thông tin người dùng</w:t>
            </w:r>
          </w:p>
        </w:tc>
      </w:tr>
      <w:tr w:rsidR="00E07CAC" w:rsidRPr="005208AA" w14:paraId="3AF23431" w14:textId="77777777" w:rsidTr="005208AA">
        <w:tc>
          <w:tcPr>
            <w:tcW w:w="763" w:type="dxa"/>
          </w:tcPr>
          <w:p w14:paraId="7FF830A0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92" w:type="dxa"/>
          </w:tcPr>
          <w:p w14:paraId="6F6E6EBF" w14:textId="22081DF3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Hiển thị sản phẩm</w:t>
            </w:r>
          </w:p>
        </w:tc>
        <w:tc>
          <w:tcPr>
            <w:tcW w:w="5651" w:type="dxa"/>
          </w:tcPr>
          <w:p w14:paraId="7A9B82B4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Hiển thị sản phẩm</w:t>
            </w:r>
          </w:p>
        </w:tc>
      </w:tr>
      <w:tr w:rsidR="00E07CAC" w:rsidRPr="005208AA" w14:paraId="6A2B60AF" w14:textId="77777777" w:rsidTr="005208AA">
        <w:tc>
          <w:tcPr>
            <w:tcW w:w="763" w:type="dxa"/>
          </w:tcPr>
          <w:p w14:paraId="78C91EEE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92" w:type="dxa"/>
          </w:tcPr>
          <w:p w14:paraId="56B47636" w14:textId="198F7F34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Hiển thị danh sách sản phẩm</w:t>
            </w:r>
          </w:p>
        </w:tc>
        <w:tc>
          <w:tcPr>
            <w:tcW w:w="5651" w:type="dxa"/>
          </w:tcPr>
          <w:p w14:paraId="6427E93B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Hiển thị danh sách sản phẩm</w:t>
            </w:r>
          </w:p>
        </w:tc>
      </w:tr>
      <w:tr w:rsidR="00E07CAC" w:rsidRPr="005208AA" w14:paraId="5280D823" w14:textId="77777777" w:rsidTr="005208AA">
        <w:tc>
          <w:tcPr>
            <w:tcW w:w="763" w:type="dxa"/>
          </w:tcPr>
          <w:p w14:paraId="1D291B21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92" w:type="dxa"/>
          </w:tcPr>
          <w:p w14:paraId="4D0276A3" w14:textId="613FB6A5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danh sách giỏ hàng</w:t>
            </w:r>
          </w:p>
        </w:tc>
        <w:tc>
          <w:tcPr>
            <w:tcW w:w="5651" w:type="dxa"/>
          </w:tcPr>
          <w:p w14:paraId="728E2726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danh sách giỏ hàng</w:t>
            </w:r>
          </w:p>
        </w:tc>
      </w:tr>
      <w:tr w:rsidR="00E07CAC" w:rsidRPr="005208AA" w14:paraId="7D767CBF" w14:textId="77777777" w:rsidTr="005208AA">
        <w:tc>
          <w:tcPr>
            <w:tcW w:w="763" w:type="dxa"/>
          </w:tcPr>
          <w:p w14:paraId="33F08FF5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192" w:type="dxa"/>
          </w:tcPr>
          <w:p w14:paraId="2ECF6A4B" w14:textId="12C85868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Thanh toán</w:t>
            </w:r>
          </w:p>
        </w:tc>
        <w:tc>
          <w:tcPr>
            <w:tcW w:w="5651" w:type="dxa"/>
          </w:tcPr>
          <w:p w14:paraId="662D933D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Thanh toán</w:t>
            </w:r>
          </w:p>
        </w:tc>
      </w:tr>
      <w:tr w:rsidR="00E07CAC" w:rsidRPr="005208AA" w14:paraId="7410DD8F" w14:textId="77777777" w:rsidTr="005208AA">
        <w:tc>
          <w:tcPr>
            <w:tcW w:w="763" w:type="dxa"/>
          </w:tcPr>
          <w:p w14:paraId="459CB9AD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192" w:type="dxa"/>
          </w:tcPr>
          <w:p w14:paraId="288BF94A" w14:textId="3C1A2871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Giao hàng</w:t>
            </w:r>
          </w:p>
        </w:tc>
        <w:tc>
          <w:tcPr>
            <w:tcW w:w="5651" w:type="dxa"/>
          </w:tcPr>
          <w:p w14:paraId="1CE764C0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Giao hàng</w:t>
            </w:r>
          </w:p>
        </w:tc>
      </w:tr>
      <w:tr w:rsidR="00E07CAC" w:rsidRPr="005208AA" w14:paraId="7DD5977D" w14:textId="77777777" w:rsidTr="005208AA">
        <w:tc>
          <w:tcPr>
            <w:tcW w:w="763" w:type="dxa"/>
          </w:tcPr>
          <w:p w14:paraId="46109F8D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92" w:type="dxa"/>
          </w:tcPr>
          <w:p w14:paraId="06C5AD95" w14:textId="3D8F1673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giỏ hàng</w:t>
            </w:r>
          </w:p>
        </w:tc>
        <w:tc>
          <w:tcPr>
            <w:tcW w:w="5651" w:type="dxa"/>
          </w:tcPr>
          <w:p w14:paraId="68A0D9EF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giỏ hàng</w:t>
            </w:r>
          </w:p>
        </w:tc>
      </w:tr>
      <w:tr w:rsidR="00E07CAC" w:rsidRPr="005208AA" w14:paraId="380A75D4" w14:textId="77777777" w:rsidTr="005208AA">
        <w:tc>
          <w:tcPr>
            <w:tcW w:w="763" w:type="dxa"/>
          </w:tcPr>
          <w:p w14:paraId="0621854F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3192" w:type="dxa"/>
          </w:tcPr>
          <w:p w14:paraId="4F03D495" w14:textId="1203F805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chi tiết giỏ hàng</w:t>
            </w:r>
          </w:p>
        </w:tc>
        <w:tc>
          <w:tcPr>
            <w:tcW w:w="5651" w:type="dxa"/>
          </w:tcPr>
          <w:p w14:paraId="60FF2A66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chi tiết sản phẩm giỏ hàng</w:t>
            </w:r>
          </w:p>
        </w:tc>
      </w:tr>
      <w:tr w:rsidR="00E07CAC" w:rsidRPr="005208AA" w14:paraId="7086F20C" w14:textId="77777777" w:rsidTr="005208AA">
        <w:tc>
          <w:tcPr>
            <w:tcW w:w="763" w:type="dxa"/>
          </w:tcPr>
          <w:p w14:paraId="045719A4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3192" w:type="dxa"/>
          </w:tcPr>
          <w:p w14:paraId="1C7F50F8" w14:textId="49A98DC8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yêu cầu đặt hang</w:t>
            </w:r>
          </w:p>
        </w:tc>
        <w:tc>
          <w:tcPr>
            <w:tcW w:w="5651" w:type="dxa"/>
          </w:tcPr>
          <w:p w14:paraId="5B51E9E6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Xem yêu cầu đặt hàng</w:t>
            </w:r>
          </w:p>
        </w:tc>
      </w:tr>
      <w:tr w:rsidR="00E07CAC" w:rsidRPr="005208AA" w14:paraId="42554EC1" w14:textId="77777777" w:rsidTr="005208AA">
        <w:tc>
          <w:tcPr>
            <w:tcW w:w="763" w:type="dxa"/>
          </w:tcPr>
          <w:p w14:paraId="040099DE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3192" w:type="dxa"/>
          </w:tcPr>
          <w:p w14:paraId="261B9585" w14:textId="70E1AD90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nhập quyền quản lý</w:t>
            </w:r>
          </w:p>
        </w:tc>
        <w:tc>
          <w:tcPr>
            <w:tcW w:w="5651" w:type="dxa"/>
          </w:tcPr>
          <w:p w14:paraId="0B43C7D1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Đăng nhập trang quản lý</w:t>
            </w:r>
          </w:p>
        </w:tc>
      </w:tr>
      <w:tr w:rsidR="00E07CAC" w:rsidRPr="005208AA" w14:paraId="71E1E1D1" w14:textId="77777777" w:rsidTr="005208AA">
        <w:tc>
          <w:tcPr>
            <w:tcW w:w="763" w:type="dxa"/>
          </w:tcPr>
          <w:p w14:paraId="5DBB13EF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3192" w:type="dxa"/>
          </w:tcPr>
          <w:p w14:paraId="6CF89F26" w14:textId="4ECAB815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sản phẩm</w:t>
            </w:r>
          </w:p>
        </w:tc>
        <w:tc>
          <w:tcPr>
            <w:tcW w:w="5651" w:type="dxa"/>
          </w:tcPr>
          <w:p w14:paraId="18FE6127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sản phẩm</w:t>
            </w:r>
          </w:p>
        </w:tc>
      </w:tr>
      <w:tr w:rsidR="00E07CAC" w:rsidRPr="005208AA" w14:paraId="602B0BAB" w14:textId="77777777" w:rsidTr="005208AA">
        <w:tc>
          <w:tcPr>
            <w:tcW w:w="763" w:type="dxa"/>
          </w:tcPr>
          <w:p w14:paraId="01A1082A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3192" w:type="dxa"/>
          </w:tcPr>
          <w:p w14:paraId="19C2E2D7" w14:textId="3567AB28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sản phẩm</w:t>
            </w:r>
          </w:p>
        </w:tc>
        <w:tc>
          <w:tcPr>
            <w:tcW w:w="5651" w:type="dxa"/>
          </w:tcPr>
          <w:p w14:paraId="648512B1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sản phẩm mới</w:t>
            </w:r>
          </w:p>
        </w:tc>
      </w:tr>
      <w:tr w:rsidR="00E07CAC" w:rsidRPr="005208AA" w14:paraId="75E373AF" w14:textId="77777777" w:rsidTr="005208AA">
        <w:tc>
          <w:tcPr>
            <w:tcW w:w="763" w:type="dxa"/>
          </w:tcPr>
          <w:p w14:paraId="6E6B8EE9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192" w:type="dxa"/>
          </w:tcPr>
          <w:p w14:paraId="2F568126" w14:textId="3CED9A1A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Sửa sản phẩm</w:t>
            </w:r>
          </w:p>
        </w:tc>
        <w:tc>
          <w:tcPr>
            <w:tcW w:w="5651" w:type="dxa"/>
          </w:tcPr>
          <w:p w14:paraId="24A55610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Cập nhật thông tin sản phẩm</w:t>
            </w:r>
          </w:p>
        </w:tc>
      </w:tr>
      <w:tr w:rsidR="00E07CAC" w:rsidRPr="005208AA" w14:paraId="13B29ADB" w14:textId="77777777" w:rsidTr="005208AA">
        <w:tc>
          <w:tcPr>
            <w:tcW w:w="763" w:type="dxa"/>
          </w:tcPr>
          <w:p w14:paraId="31D9F28B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192" w:type="dxa"/>
          </w:tcPr>
          <w:p w14:paraId="113A7C9D" w14:textId="09929FF7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sản phẩm</w:t>
            </w:r>
          </w:p>
        </w:tc>
        <w:tc>
          <w:tcPr>
            <w:tcW w:w="5651" w:type="dxa"/>
          </w:tcPr>
          <w:p w14:paraId="0BCB5CC5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sản phẩm</w:t>
            </w:r>
          </w:p>
        </w:tc>
      </w:tr>
      <w:tr w:rsidR="00E07CAC" w:rsidRPr="005208AA" w14:paraId="3F020F7F" w14:textId="77777777" w:rsidTr="005208AA">
        <w:tc>
          <w:tcPr>
            <w:tcW w:w="763" w:type="dxa"/>
          </w:tcPr>
          <w:p w14:paraId="45EB7A42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3192" w:type="dxa"/>
          </w:tcPr>
          <w:p w14:paraId="75BE0061" w14:textId="617D59C8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Kích hoạt/ không tài khoản</w:t>
            </w:r>
          </w:p>
        </w:tc>
        <w:tc>
          <w:tcPr>
            <w:tcW w:w="5651" w:type="dxa"/>
          </w:tcPr>
          <w:p w14:paraId="1521713E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Kích hoạt/ khóa tài khoản của người bán/ người dùng</w:t>
            </w:r>
          </w:p>
        </w:tc>
      </w:tr>
      <w:tr w:rsidR="00E07CAC" w:rsidRPr="005208AA" w14:paraId="511EC3D6" w14:textId="77777777" w:rsidTr="005208AA">
        <w:tc>
          <w:tcPr>
            <w:tcW w:w="763" w:type="dxa"/>
          </w:tcPr>
          <w:p w14:paraId="4D1948E9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192" w:type="dxa"/>
          </w:tcPr>
          <w:p w14:paraId="5E0F0150" w14:textId="0132F3F8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thương hiệu</w:t>
            </w:r>
          </w:p>
        </w:tc>
        <w:tc>
          <w:tcPr>
            <w:tcW w:w="5651" w:type="dxa"/>
          </w:tcPr>
          <w:p w14:paraId="00B23EC5" w14:textId="7CD3261F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 xml:space="preserve">Quản lý các </w:t>
            </w:r>
            <w:r w:rsidR="00176084">
              <w:rPr>
                <w:lang w:val="en-US"/>
              </w:rPr>
              <w:t>thương hiệu</w:t>
            </w:r>
          </w:p>
        </w:tc>
      </w:tr>
      <w:tr w:rsidR="00E07CAC" w:rsidRPr="005208AA" w14:paraId="3876D491" w14:textId="77777777" w:rsidTr="005208AA">
        <w:tc>
          <w:tcPr>
            <w:tcW w:w="763" w:type="dxa"/>
          </w:tcPr>
          <w:p w14:paraId="244BD265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3192" w:type="dxa"/>
          </w:tcPr>
          <w:p w14:paraId="0BD32FFB" w14:textId="558DE8D4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thương hiệu</w:t>
            </w:r>
          </w:p>
        </w:tc>
        <w:tc>
          <w:tcPr>
            <w:tcW w:w="5651" w:type="dxa"/>
          </w:tcPr>
          <w:p w14:paraId="3FE46801" w14:textId="0E39886F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 xml:space="preserve">Thêm </w:t>
            </w:r>
            <w:r w:rsidR="00176084">
              <w:rPr>
                <w:lang w:val="en-US"/>
              </w:rPr>
              <w:t>thương hiệu</w:t>
            </w:r>
          </w:p>
        </w:tc>
      </w:tr>
      <w:tr w:rsidR="00E07CAC" w:rsidRPr="005208AA" w14:paraId="4A057D09" w14:textId="77777777" w:rsidTr="005208AA">
        <w:tc>
          <w:tcPr>
            <w:tcW w:w="763" w:type="dxa"/>
          </w:tcPr>
          <w:p w14:paraId="41C58F39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3192" w:type="dxa"/>
          </w:tcPr>
          <w:p w14:paraId="531461A9" w14:textId="371D62D7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Sửa thương hiệu</w:t>
            </w:r>
          </w:p>
        </w:tc>
        <w:tc>
          <w:tcPr>
            <w:tcW w:w="5651" w:type="dxa"/>
          </w:tcPr>
          <w:p w14:paraId="4FF37612" w14:textId="6FDEDF73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 xml:space="preserve">Cập nhật thông tin </w:t>
            </w:r>
            <w:r w:rsidR="00176084">
              <w:rPr>
                <w:lang w:val="en-US"/>
              </w:rPr>
              <w:t>thương hiệu</w:t>
            </w:r>
          </w:p>
        </w:tc>
      </w:tr>
      <w:tr w:rsidR="00E07CAC" w:rsidRPr="005208AA" w14:paraId="439EA9D8" w14:textId="77777777" w:rsidTr="005208AA">
        <w:tc>
          <w:tcPr>
            <w:tcW w:w="763" w:type="dxa"/>
          </w:tcPr>
          <w:p w14:paraId="4F9A9CB5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3192" w:type="dxa"/>
          </w:tcPr>
          <w:p w14:paraId="797AAECE" w14:textId="783735F1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thương hiệu</w:t>
            </w:r>
          </w:p>
        </w:tc>
        <w:tc>
          <w:tcPr>
            <w:tcW w:w="5651" w:type="dxa"/>
          </w:tcPr>
          <w:p w14:paraId="729119FB" w14:textId="38F04C15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thương hiệu của sản phẩm</w:t>
            </w:r>
          </w:p>
        </w:tc>
      </w:tr>
      <w:tr w:rsidR="00E07CAC" w:rsidRPr="005208AA" w14:paraId="04362EAA" w14:textId="77777777" w:rsidTr="005208AA">
        <w:tc>
          <w:tcPr>
            <w:tcW w:w="763" w:type="dxa"/>
          </w:tcPr>
          <w:p w14:paraId="38E6A075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3192" w:type="dxa"/>
          </w:tcPr>
          <w:p w14:paraId="02A66BF2" w14:textId="5A8C7EA2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lọa</w:t>
            </w:r>
          </w:p>
        </w:tc>
        <w:tc>
          <w:tcPr>
            <w:tcW w:w="5651" w:type="dxa"/>
          </w:tcPr>
          <w:p w14:paraId="4587C24F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Quản lý các loại sản phẩm</w:t>
            </w:r>
          </w:p>
        </w:tc>
      </w:tr>
      <w:tr w:rsidR="00E07CAC" w:rsidRPr="005208AA" w14:paraId="42FD02E8" w14:textId="77777777" w:rsidTr="005208AA">
        <w:tc>
          <w:tcPr>
            <w:tcW w:w="763" w:type="dxa"/>
          </w:tcPr>
          <w:p w14:paraId="2DA8F1B2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23</w:t>
            </w:r>
          </w:p>
        </w:tc>
        <w:tc>
          <w:tcPr>
            <w:tcW w:w="3192" w:type="dxa"/>
          </w:tcPr>
          <w:p w14:paraId="454D0D82" w14:textId="77D28760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loại</w:t>
            </w:r>
          </w:p>
        </w:tc>
        <w:tc>
          <w:tcPr>
            <w:tcW w:w="5651" w:type="dxa"/>
          </w:tcPr>
          <w:p w14:paraId="380C17E2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mới loại sản phẩm</w:t>
            </w:r>
          </w:p>
        </w:tc>
      </w:tr>
      <w:tr w:rsidR="00E07CAC" w:rsidRPr="005208AA" w14:paraId="07BE9370" w14:textId="77777777" w:rsidTr="005208AA">
        <w:tc>
          <w:tcPr>
            <w:tcW w:w="763" w:type="dxa"/>
          </w:tcPr>
          <w:p w14:paraId="7F6554E5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3192" w:type="dxa"/>
          </w:tcPr>
          <w:p w14:paraId="6D76D47E" w14:textId="3A2F4A7C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Sửa loại</w:t>
            </w:r>
          </w:p>
        </w:tc>
        <w:tc>
          <w:tcPr>
            <w:tcW w:w="5651" w:type="dxa"/>
          </w:tcPr>
          <w:p w14:paraId="02C2D6FF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Cập nhật thông tin loại sản phẩm</w:t>
            </w:r>
          </w:p>
        </w:tc>
      </w:tr>
      <w:tr w:rsidR="00E07CAC" w:rsidRPr="005208AA" w14:paraId="7DFF92AC" w14:textId="77777777" w:rsidTr="005208AA">
        <w:tc>
          <w:tcPr>
            <w:tcW w:w="763" w:type="dxa"/>
          </w:tcPr>
          <w:p w14:paraId="352AD5E7" w14:textId="77777777" w:rsidR="00E07CAC" w:rsidRDefault="00E07CAC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3192" w:type="dxa"/>
          </w:tcPr>
          <w:p w14:paraId="475CE1D0" w14:textId="31EDE3E2" w:rsidR="00E07CAC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loại</w:t>
            </w:r>
          </w:p>
        </w:tc>
        <w:tc>
          <w:tcPr>
            <w:tcW w:w="5651" w:type="dxa"/>
          </w:tcPr>
          <w:p w14:paraId="514FD086" w14:textId="77777777" w:rsidR="00E07CAC" w:rsidRDefault="00E07CAC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Xóa loại sản phẩm</w:t>
            </w:r>
          </w:p>
        </w:tc>
      </w:tr>
      <w:tr w:rsidR="00176084" w:rsidRPr="005208AA" w14:paraId="4D2819ED" w14:textId="77777777" w:rsidTr="005208AA">
        <w:tc>
          <w:tcPr>
            <w:tcW w:w="763" w:type="dxa"/>
          </w:tcPr>
          <w:p w14:paraId="0175D526" w14:textId="529CB57A" w:rsidR="00176084" w:rsidRDefault="00176084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3192" w:type="dxa"/>
          </w:tcPr>
          <w:p w14:paraId="207ED08C" w14:textId="783D2E38" w:rsidR="00176084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Thêm sản phẩm vào giỏ hàng</w:t>
            </w:r>
          </w:p>
        </w:tc>
        <w:tc>
          <w:tcPr>
            <w:tcW w:w="5651" w:type="dxa"/>
          </w:tcPr>
          <w:p w14:paraId="3C13581D" w14:textId="34C1FAE3" w:rsidR="00176084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Chọn sản phẩm cần mua thêm vào giỏ hàng</w:t>
            </w:r>
          </w:p>
        </w:tc>
      </w:tr>
      <w:tr w:rsidR="00176084" w:rsidRPr="005208AA" w14:paraId="17942D26" w14:textId="77777777" w:rsidTr="005208AA">
        <w:tc>
          <w:tcPr>
            <w:tcW w:w="763" w:type="dxa"/>
          </w:tcPr>
          <w:p w14:paraId="57A48E8F" w14:textId="25678B5C" w:rsidR="00176084" w:rsidRDefault="00176084" w:rsidP="005208AA">
            <w:pPr>
              <w:spacing w:line="240" w:lineRule="atLeast"/>
              <w:jc w:val="center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  <w:tc>
          <w:tcPr>
            <w:tcW w:w="3192" w:type="dxa"/>
          </w:tcPr>
          <w:p w14:paraId="5EFDFA1C" w14:textId="746CCC8F" w:rsidR="00176084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Xác nhận giao hàng</w:t>
            </w:r>
          </w:p>
        </w:tc>
        <w:tc>
          <w:tcPr>
            <w:tcW w:w="5651" w:type="dxa"/>
          </w:tcPr>
          <w:p w14:paraId="5070EF2B" w14:textId="60A11BE8" w:rsidR="00176084" w:rsidRDefault="00176084" w:rsidP="005208AA">
            <w:pPr>
              <w:spacing w:line="240" w:lineRule="atLeast"/>
              <w:rPr>
                <w:lang w:val="en-US"/>
              </w:rPr>
            </w:pPr>
            <w:r>
              <w:rPr>
                <w:lang w:val="en-US"/>
              </w:rPr>
              <w:t>Xác nhận trạng thái của đơn hàng</w:t>
            </w:r>
          </w:p>
        </w:tc>
      </w:tr>
    </w:tbl>
    <w:p w14:paraId="50AAC333" w14:textId="77777777" w:rsidR="0037628A" w:rsidRDefault="0037628A" w:rsidP="0037628A">
      <w:pPr>
        <w:rPr>
          <w:lang w:val="en-US"/>
        </w:rPr>
      </w:pPr>
    </w:p>
    <w:p w14:paraId="420F58F7" w14:textId="77777777" w:rsidR="005F3F51" w:rsidRDefault="0037628A" w:rsidP="0037628A">
      <w:pPr>
        <w:pStyle w:val="Heading1"/>
        <w:rPr>
          <w:lang w:val="en-US"/>
        </w:rPr>
      </w:pPr>
      <w:bookmarkStart w:id="8" w:name="_Toc27249193"/>
      <w:r>
        <w:rPr>
          <w:lang w:val="en-US"/>
        </w:rPr>
        <w:t xml:space="preserve">Đặc tả </w:t>
      </w:r>
      <w:bookmarkEnd w:id="2"/>
      <w:bookmarkEnd w:id="3"/>
      <w:bookmarkEnd w:id="4"/>
      <w:bookmarkEnd w:id="5"/>
      <w:bookmarkEnd w:id="6"/>
      <w:r>
        <w:rPr>
          <w:lang w:val="en-US"/>
        </w:rPr>
        <w:t xml:space="preserve">Use-case </w:t>
      </w:r>
      <w:r w:rsidR="00483C63">
        <w:rPr>
          <w:lang w:val="en-US"/>
        </w:rPr>
        <w:t>“Login”</w:t>
      </w:r>
      <w:bookmarkEnd w:id="8"/>
    </w:p>
    <w:p w14:paraId="61D4C29C" w14:textId="77777777" w:rsidR="0037628A" w:rsidRPr="0037628A" w:rsidRDefault="0037628A" w:rsidP="00E07CAC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 w:rsidR="00E07CAC">
        <w:rPr>
          <w:color w:val="0000FF"/>
          <w:lang w:val="en-US"/>
        </w:rPr>
        <w:t>Login</w:t>
      </w:r>
      <w:r w:rsidRPr="0037628A">
        <w:rPr>
          <w:color w:val="0000FF"/>
          <w:lang w:val="en-US"/>
        </w:rPr>
        <w:t>”</w:t>
      </w:r>
    </w:p>
    <w:p w14:paraId="3A3AD46E" w14:textId="77777777" w:rsidR="005F3F51" w:rsidRDefault="005F3F51" w:rsidP="0037628A">
      <w:pPr>
        <w:pStyle w:val="Heading3"/>
      </w:pPr>
      <w:r>
        <w:t>Tóm tắt</w:t>
      </w:r>
    </w:p>
    <w:p w14:paraId="7DF4602A" w14:textId="77777777" w:rsidR="00B04F44" w:rsidRPr="00A6496E" w:rsidRDefault="00B04F44" w:rsidP="00B04F44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A6496E">
        <w:rPr>
          <w:b/>
          <w:bCs/>
          <w:iCs/>
          <w:snapToGrid w:val="0"/>
          <w:color w:val="000000"/>
          <w:lang w:val="en-US"/>
        </w:rPr>
        <w:t>Mô tả:</w:t>
      </w:r>
      <w:r w:rsidRPr="00A6496E">
        <w:rPr>
          <w:iCs/>
          <w:snapToGrid w:val="0"/>
          <w:color w:val="000000"/>
          <w:lang w:val="en-US"/>
        </w:rPr>
        <w:t xml:space="preserve"> Người dùng đăng nhập vào hệ thống</w:t>
      </w:r>
    </w:p>
    <w:p w14:paraId="231A3427" w14:textId="77777777" w:rsidR="00B04F44" w:rsidRPr="00A6496E" w:rsidRDefault="00B04F44" w:rsidP="00B04F44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A6496E">
        <w:rPr>
          <w:b/>
          <w:bCs/>
          <w:iCs/>
          <w:snapToGrid w:val="0"/>
          <w:color w:val="000000"/>
          <w:lang w:val="en-US"/>
        </w:rPr>
        <w:t>Điều kiện tiên quyết</w:t>
      </w:r>
      <w:r w:rsidRPr="00A6496E">
        <w:rPr>
          <w:iCs/>
          <w:snapToGrid w:val="0"/>
          <w:color w:val="000000"/>
          <w:lang w:val="en-US"/>
        </w:rPr>
        <w:t>: Hệ thống chưa đăng nhập</w:t>
      </w:r>
    </w:p>
    <w:p w14:paraId="3F4F909D" w14:textId="77777777" w:rsidR="005F3F51" w:rsidRDefault="005F3F51" w:rsidP="0037628A">
      <w:pPr>
        <w:pStyle w:val="Heading3"/>
      </w:pPr>
      <w:r>
        <w:t>Dòng sự kiện</w:t>
      </w:r>
    </w:p>
    <w:p w14:paraId="6A6BA5B5" w14:textId="77777777" w:rsidR="005F3F51" w:rsidRDefault="005F3F51" w:rsidP="0037628A">
      <w:pPr>
        <w:pStyle w:val="Heading4"/>
      </w:pPr>
      <w:r>
        <w:t>Dòng sự kiện chính</w:t>
      </w:r>
    </w:p>
    <w:p w14:paraId="3EC10651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Từ giao diện chính, người dùng chọn đăng nhập hệ thống</w:t>
      </w:r>
    </w:p>
    <w:p w14:paraId="0E1C2B0B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Hệ thống yêu cầu nhập thông tin đăng nhập (tên đăng nhập và mật khẩu)</w:t>
      </w:r>
    </w:p>
    <w:p w14:paraId="69AC01C3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Người dùng nhập thông tin đăng nhập</w:t>
      </w:r>
    </w:p>
    <w:p w14:paraId="06CC7B99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lastRenderedPageBreak/>
        <w:t>Người dùng nhấn đăng nhập [ngoại lệ a]</w:t>
      </w:r>
    </w:p>
    <w:p w14:paraId="6DAE4351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Hệ thống kiểm tra thông tin đăng nhập [ngoại lệ b]</w:t>
      </w:r>
    </w:p>
    <w:p w14:paraId="5159771B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Hệ thống thông báo đăng nhập thành công</w:t>
      </w:r>
    </w:p>
    <w:p w14:paraId="703B2A3C" w14:textId="77777777" w:rsidR="00B04F44" w:rsidRDefault="00B04F44" w:rsidP="008E6612">
      <w:pPr>
        <w:pStyle w:val="ListParagraph"/>
        <w:numPr>
          <w:ilvl w:val="0"/>
          <w:numId w:val="3"/>
        </w:numPr>
        <w:rPr>
          <w:szCs w:val="28"/>
        </w:rPr>
      </w:pPr>
      <w:r>
        <w:rPr>
          <w:szCs w:val="28"/>
        </w:rPr>
        <w:t>Kết thúc</w:t>
      </w:r>
    </w:p>
    <w:p w14:paraId="28D0416D" w14:textId="77777777" w:rsidR="005F3F51" w:rsidRDefault="005F3F51" w:rsidP="0037628A">
      <w:pPr>
        <w:pStyle w:val="Heading4"/>
      </w:pPr>
      <w:r>
        <w:t>Các dòng sự kiện khác</w:t>
      </w:r>
    </w:p>
    <w:p w14:paraId="586AAF5D" w14:textId="77777777" w:rsidR="00B04F44" w:rsidRDefault="00B04F44" w:rsidP="00B04F44">
      <w:pPr>
        <w:pStyle w:val="ListParagraph"/>
        <w:rPr>
          <w:szCs w:val="28"/>
        </w:rPr>
      </w:pPr>
      <w:r>
        <w:rPr>
          <w:b/>
          <w:bCs/>
          <w:szCs w:val="28"/>
        </w:rPr>
        <w:t xml:space="preserve">Ngoại lệ a: </w:t>
      </w:r>
      <w:r>
        <w:rPr>
          <w:szCs w:val="28"/>
        </w:rPr>
        <w:t>Người dùng nhấn Hủy bỏ</w:t>
      </w:r>
    </w:p>
    <w:p w14:paraId="0FD6688B" w14:textId="77777777" w:rsidR="00B04F44" w:rsidRDefault="00B04F44" w:rsidP="00B04F44">
      <w:pPr>
        <w:pStyle w:val="ListParagraph"/>
        <w:ind w:left="1080"/>
        <w:rPr>
          <w:szCs w:val="28"/>
        </w:rPr>
      </w:pPr>
      <w:r>
        <w:rPr>
          <w:szCs w:val="28"/>
        </w:rPr>
        <w:t>a.4.1 Người dùng nhấn nuts Hủy bỏ khi không muốn đăng nhập</w:t>
      </w:r>
    </w:p>
    <w:p w14:paraId="2F75433C" w14:textId="77777777" w:rsidR="00B04F44" w:rsidRDefault="00B04F44" w:rsidP="00B04F44">
      <w:pPr>
        <w:pStyle w:val="ListParagraph"/>
        <w:ind w:left="1080"/>
        <w:rPr>
          <w:szCs w:val="28"/>
        </w:rPr>
      </w:pPr>
      <w:r>
        <w:rPr>
          <w:szCs w:val="28"/>
        </w:rPr>
        <w:t>a.4.2 Kết thúc</w:t>
      </w:r>
    </w:p>
    <w:p w14:paraId="40A12B1D" w14:textId="77777777" w:rsidR="00B04F44" w:rsidRPr="00B04F44" w:rsidRDefault="00B04F44" w:rsidP="00B04F44">
      <w:pPr>
        <w:pStyle w:val="ListParagraph"/>
        <w:rPr>
          <w:szCs w:val="28"/>
        </w:rPr>
      </w:pPr>
      <w:r w:rsidRPr="00B04F44">
        <w:rPr>
          <w:b/>
          <w:bCs/>
          <w:szCs w:val="28"/>
        </w:rPr>
        <w:t>Ngoại lệ b</w:t>
      </w:r>
      <w:r w:rsidRPr="00B04F44">
        <w:rPr>
          <w:szCs w:val="28"/>
        </w:rPr>
        <w:t>: Thông tin không hợp lệ</w:t>
      </w:r>
    </w:p>
    <w:p w14:paraId="01FFDAF8" w14:textId="77777777" w:rsidR="00B04F44" w:rsidRPr="00B04F44" w:rsidRDefault="00B04F44" w:rsidP="00B04F44">
      <w:pPr>
        <w:pStyle w:val="ListParagraph"/>
        <w:rPr>
          <w:szCs w:val="28"/>
        </w:rPr>
      </w:pPr>
      <w:r w:rsidRPr="00B04F44">
        <w:rPr>
          <w:szCs w:val="28"/>
        </w:rPr>
        <w:tab/>
        <w:t>b.5.1 Thông tin đăng nhập không hợp lệ</w:t>
      </w:r>
    </w:p>
    <w:p w14:paraId="4F8010FE" w14:textId="77777777" w:rsidR="00B04F44" w:rsidRPr="00B04F44" w:rsidRDefault="00B04F44" w:rsidP="00B04F44">
      <w:pPr>
        <w:pStyle w:val="ListParagraph"/>
        <w:rPr>
          <w:szCs w:val="28"/>
        </w:rPr>
      </w:pPr>
      <w:r w:rsidRPr="00B04F44">
        <w:rPr>
          <w:szCs w:val="28"/>
        </w:rPr>
        <w:tab/>
        <w:t>b.5.2 Hệ thống thông báo thông tin đăng nhập không hợp lệ, đăng nhập không thành công</w:t>
      </w:r>
    </w:p>
    <w:p w14:paraId="7F18C341" w14:textId="77777777" w:rsidR="00B04F44" w:rsidRPr="00B04F44" w:rsidRDefault="00B04F44" w:rsidP="00B04F44">
      <w:pPr>
        <w:pStyle w:val="ListParagraph"/>
        <w:rPr>
          <w:szCs w:val="28"/>
        </w:rPr>
      </w:pPr>
      <w:r w:rsidRPr="00B04F44">
        <w:rPr>
          <w:szCs w:val="28"/>
        </w:rPr>
        <w:tab/>
        <w:t>b.5.3 Kết thúc</w:t>
      </w:r>
    </w:p>
    <w:p w14:paraId="7407836E" w14:textId="77777777" w:rsidR="005F3F51" w:rsidRDefault="005F3F51" w:rsidP="0037628A">
      <w:pPr>
        <w:pStyle w:val="Heading3"/>
      </w:pPr>
      <w:r>
        <w:t xml:space="preserve">Các yêu cầu </w:t>
      </w:r>
      <w:r w:rsidR="00A122CE">
        <w:t>đặc biệt</w:t>
      </w:r>
    </w:p>
    <w:p w14:paraId="5F4A05AD" w14:textId="77777777" w:rsidR="00B04F44" w:rsidRPr="00B04F44" w:rsidRDefault="00B04F44" w:rsidP="00B04F44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35C89B49" w14:textId="77777777" w:rsidR="005F3F51" w:rsidRDefault="0037628A" w:rsidP="0037628A">
      <w:pPr>
        <w:pStyle w:val="Heading3"/>
      </w:pPr>
      <w:r w:rsidRPr="0037628A">
        <w:t>Trạng thái hệ thống khi bắt đầu thực hiện Use-case</w:t>
      </w:r>
    </w:p>
    <w:p w14:paraId="6BFA0666" w14:textId="77777777" w:rsidR="00B04F44" w:rsidRPr="00B04F44" w:rsidRDefault="00B04F44" w:rsidP="00B04F44">
      <w:pPr>
        <w:ind w:left="720"/>
        <w:rPr>
          <w:lang w:val="en-US"/>
        </w:rPr>
      </w:pPr>
      <w:r>
        <w:rPr>
          <w:lang w:val="en-US"/>
        </w:rPr>
        <w:t>Người dùng chưa đăng nhập hệ thống</w:t>
      </w:r>
    </w:p>
    <w:p w14:paraId="71D470CF" w14:textId="77777777" w:rsidR="005F3F51" w:rsidRDefault="0037628A" w:rsidP="0037628A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7DF8BBD8" w14:textId="77777777" w:rsidR="00B04F44" w:rsidRDefault="00B04F44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thông báo đăng nhập thành công và cho phép thực hiện các chức năng của người dùng </w:t>
      </w:r>
    </w:p>
    <w:p w14:paraId="4A4B370B" w14:textId="77777777" w:rsidR="00B04F44" w:rsidRPr="00B04F44" w:rsidRDefault="00B04F44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Nếu thất bại, thông báo người dùng đăng nhập thất bại và yêu cầu nhập lại</w:t>
      </w:r>
    </w:p>
    <w:p w14:paraId="428B784A" w14:textId="77777777" w:rsidR="0037628A" w:rsidRDefault="00FA6354" w:rsidP="00B04F44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7B9279CF" w14:textId="77777777" w:rsidR="00B04F44" w:rsidRDefault="00B04F44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Khi đăng nhập thành công người dùng có thể thay đổi thông tin của mình</w:t>
      </w:r>
    </w:p>
    <w:p w14:paraId="3D57EC9D" w14:textId="77777777" w:rsidR="00483C63" w:rsidRDefault="00483C63" w:rsidP="00483C63">
      <w:pPr>
        <w:ind w:left="1080"/>
        <w:rPr>
          <w:lang w:val="en-US"/>
        </w:rPr>
      </w:pPr>
    </w:p>
    <w:p w14:paraId="711D2AF5" w14:textId="77777777" w:rsidR="00483C63" w:rsidRDefault="00483C63" w:rsidP="00483C63">
      <w:pPr>
        <w:pStyle w:val="Heading1"/>
        <w:rPr>
          <w:lang w:val="en-US"/>
        </w:rPr>
      </w:pPr>
      <w:bookmarkStart w:id="9" w:name="_Toc27249194"/>
      <w:r>
        <w:rPr>
          <w:lang w:val="en-US"/>
        </w:rPr>
        <w:t>Đặc tả Use-case “Add Product”</w:t>
      </w:r>
      <w:bookmarkEnd w:id="9"/>
    </w:p>
    <w:p w14:paraId="0705F6BD" w14:textId="77777777" w:rsidR="00483C63" w:rsidRPr="0037628A" w:rsidRDefault="00483C63" w:rsidP="00483C63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Add Product</w:t>
      </w:r>
      <w:r w:rsidRPr="0037628A">
        <w:rPr>
          <w:color w:val="0000FF"/>
          <w:lang w:val="en-US"/>
        </w:rPr>
        <w:t>”</w:t>
      </w:r>
    </w:p>
    <w:p w14:paraId="0AD75C59" w14:textId="77777777" w:rsidR="00483C63" w:rsidRDefault="00483C63" w:rsidP="00483C63">
      <w:pPr>
        <w:pStyle w:val="Heading3"/>
      </w:pPr>
      <w:r>
        <w:t>Tóm tắt</w:t>
      </w:r>
    </w:p>
    <w:p w14:paraId="02FE71D7" w14:textId="77777777" w:rsidR="00AB0130" w:rsidRDefault="00483C63" w:rsidP="00483C63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nhập hàng tiến hành nhập hàng </w:t>
      </w:r>
    </w:p>
    <w:p w14:paraId="7661FEB9" w14:textId="77777777" w:rsidR="00483C63" w:rsidRPr="00483C63" w:rsidRDefault="00483C63" w:rsidP="00483C63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bán đăng nhập vào hệ thống với quyền là người bán</w:t>
      </w:r>
    </w:p>
    <w:p w14:paraId="2875F333" w14:textId="77777777" w:rsidR="00483C63" w:rsidRDefault="00483C63" w:rsidP="00483C63">
      <w:pPr>
        <w:pStyle w:val="Heading3"/>
      </w:pPr>
      <w:r>
        <w:lastRenderedPageBreak/>
        <w:t>Dòng sự kiện</w:t>
      </w:r>
    </w:p>
    <w:p w14:paraId="4FFFBCF9" w14:textId="77777777" w:rsidR="00483C63" w:rsidRDefault="00483C63" w:rsidP="00483C63">
      <w:pPr>
        <w:pStyle w:val="Heading4"/>
      </w:pPr>
      <w:r>
        <w:t>Dòng sự kiện chính</w:t>
      </w:r>
    </w:p>
    <w:p w14:paraId="2101874F" w14:textId="77777777" w:rsidR="00483C63" w:rsidRDefault="00483C63" w:rsidP="008E6612">
      <w:pPr>
        <w:pStyle w:val="ListParagraph"/>
        <w:numPr>
          <w:ilvl w:val="0"/>
          <w:numId w:val="5"/>
        </w:numPr>
        <w:rPr>
          <w:szCs w:val="28"/>
        </w:rPr>
      </w:pPr>
      <w:r>
        <w:rPr>
          <w:szCs w:val="28"/>
        </w:rPr>
        <w:t>Từ giao diện chính người bán chọn quản lý hàng</w:t>
      </w:r>
    </w:p>
    <w:p w14:paraId="52B095EC" w14:textId="77777777" w:rsidR="00483C63" w:rsidRDefault="00483C63" w:rsidP="008E6612">
      <w:pPr>
        <w:pStyle w:val="ListParagraph"/>
        <w:numPr>
          <w:ilvl w:val="0"/>
          <w:numId w:val="5"/>
        </w:numPr>
        <w:rPr>
          <w:szCs w:val="28"/>
        </w:rPr>
      </w:pPr>
      <w:r>
        <w:rPr>
          <w:szCs w:val="28"/>
        </w:rPr>
        <w:t>Hệ thống hiển thị giao diện quản lý hàng</w:t>
      </w:r>
    </w:p>
    <w:p w14:paraId="5B746FBA" w14:textId="77777777" w:rsidR="001E0D2C" w:rsidRPr="001E0D2C" w:rsidRDefault="001E0D2C" w:rsidP="008E6612">
      <w:pPr>
        <w:pStyle w:val="ListParagraph"/>
        <w:numPr>
          <w:ilvl w:val="0"/>
          <w:numId w:val="5"/>
        </w:numPr>
        <w:rPr>
          <w:szCs w:val="28"/>
        </w:rPr>
      </w:pPr>
      <w:r w:rsidRPr="001E0D2C">
        <w:rPr>
          <w:szCs w:val="28"/>
        </w:rPr>
        <w:t>Người dùng chọn Thêm mới</w:t>
      </w:r>
    </w:p>
    <w:p w14:paraId="1CEF091D" w14:textId="77777777" w:rsidR="001E0D2C" w:rsidRPr="001E0D2C" w:rsidRDefault="001E0D2C" w:rsidP="008E6612">
      <w:pPr>
        <w:pStyle w:val="ListParagraph"/>
        <w:numPr>
          <w:ilvl w:val="0"/>
          <w:numId w:val="5"/>
        </w:numPr>
        <w:rPr>
          <w:szCs w:val="28"/>
        </w:rPr>
      </w:pPr>
      <w:r w:rsidRPr="001E0D2C">
        <w:rPr>
          <w:szCs w:val="28"/>
        </w:rPr>
        <w:t>Hệ thống yêu cầu nhập thông tin hàng</w:t>
      </w:r>
    </w:p>
    <w:p w14:paraId="193D6F82" w14:textId="77777777" w:rsidR="001E0D2C" w:rsidRPr="001E0D2C" w:rsidRDefault="001E0D2C" w:rsidP="008E6612">
      <w:pPr>
        <w:pStyle w:val="ListParagraph"/>
        <w:numPr>
          <w:ilvl w:val="0"/>
          <w:numId w:val="5"/>
        </w:numPr>
        <w:rPr>
          <w:szCs w:val="28"/>
        </w:rPr>
      </w:pPr>
      <w:r w:rsidRPr="001E0D2C">
        <w:rPr>
          <w:szCs w:val="28"/>
        </w:rPr>
        <w:t>Người bán nhập thông tin hàng</w:t>
      </w:r>
    </w:p>
    <w:p w14:paraId="64EB9D20" w14:textId="77777777" w:rsidR="001E0D2C" w:rsidRPr="001E0D2C" w:rsidRDefault="001E0D2C" w:rsidP="008E6612">
      <w:pPr>
        <w:pStyle w:val="ListParagraph"/>
        <w:numPr>
          <w:ilvl w:val="0"/>
          <w:numId w:val="5"/>
        </w:numPr>
        <w:rPr>
          <w:szCs w:val="28"/>
        </w:rPr>
      </w:pPr>
      <w:r w:rsidRPr="001E0D2C">
        <w:rPr>
          <w:szCs w:val="28"/>
        </w:rPr>
        <w:t>Người bán chọn Lưu [ngoại lệ 1]</w:t>
      </w:r>
    </w:p>
    <w:p w14:paraId="3DF7B8BB" w14:textId="77777777" w:rsidR="001E0D2C" w:rsidRDefault="001E0D2C" w:rsidP="008E6612">
      <w:pPr>
        <w:pStyle w:val="ListParagraph"/>
        <w:numPr>
          <w:ilvl w:val="0"/>
          <w:numId w:val="5"/>
        </w:numPr>
        <w:rPr>
          <w:szCs w:val="28"/>
        </w:rPr>
      </w:pPr>
      <w:r w:rsidRPr="001E0D2C">
        <w:rPr>
          <w:szCs w:val="28"/>
        </w:rPr>
        <w:t>Hệ thống kiểm tra thông tin hàng [ngoại lệ 2]</w:t>
      </w:r>
    </w:p>
    <w:p w14:paraId="6376AB2F" w14:textId="77777777" w:rsidR="00483C63" w:rsidRPr="00483C63" w:rsidRDefault="001C1259" w:rsidP="008E6612">
      <w:pPr>
        <w:pStyle w:val="ListParagraph"/>
        <w:numPr>
          <w:ilvl w:val="0"/>
          <w:numId w:val="5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5A920E54" w14:textId="77777777" w:rsidR="00483C63" w:rsidRDefault="00483C63" w:rsidP="00483C63">
      <w:pPr>
        <w:pStyle w:val="Heading4"/>
      </w:pPr>
      <w:r>
        <w:t>Các dòng sự kiện khác</w:t>
      </w:r>
    </w:p>
    <w:p w14:paraId="303C87B4" w14:textId="77777777" w:rsidR="001E0D2C" w:rsidRDefault="001E0D2C" w:rsidP="001E0D2C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</w:p>
    <w:p w14:paraId="1D2EE068" w14:textId="77777777" w:rsidR="001E0D2C" w:rsidRDefault="001E0D2C" w:rsidP="001E0D2C">
      <w:pPr>
        <w:ind w:left="720" w:firstLine="720"/>
        <w:rPr>
          <w:lang w:val="en-US"/>
        </w:rPr>
      </w:pPr>
      <w:r w:rsidRPr="001E0D2C">
        <w:rPr>
          <w:lang w:val="en-US"/>
        </w:rPr>
        <w:t>a.4.1</w:t>
      </w:r>
      <w:r>
        <w:rPr>
          <w:lang w:val="en-US"/>
        </w:rPr>
        <w:tab/>
      </w:r>
      <w:r w:rsidRPr="001E0D2C">
        <w:rPr>
          <w:lang w:val="en-US"/>
        </w:rPr>
        <w:t>Người bán chọn Hủy</w:t>
      </w:r>
    </w:p>
    <w:p w14:paraId="2A63AB5B" w14:textId="77777777" w:rsidR="001E0D2C" w:rsidRPr="001E0D2C" w:rsidRDefault="001E0D2C" w:rsidP="001E0D2C">
      <w:pPr>
        <w:ind w:left="1440"/>
        <w:rPr>
          <w:lang w:val="en-US"/>
        </w:rPr>
      </w:pPr>
      <w:r w:rsidRPr="001E0D2C">
        <w:rPr>
          <w:lang w:val="en-US"/>
        </w:rPr>
        <w:t>a.4.2</w:t>
      </w:r>
      <w:r>
        <w:rPr>
          <w:lang w:val="en-US"/>
        </w:rPr>
        <w:tab/>
      </w:r>
      <w:r w:rsidRPr="001E0D2C">
        <w:rPr>
          <w:lang w:val="en-US"/>
        </w:rPr>
        <w:t>Người bán không thêm hàng nữa và kết thúc</w:t>
      </w:r>
    </w:p>
    <w:p w14:paraId="4CB19707" w14:textId="77777777" w:rsidR="001E0D2C" w:rsidRPr="001E0D2C" w:rsidRDefault="001E0D2C" w:rsidP="001E0D2C">
      <w:pPr>
        <w:ind w:firstLine="720"/>
        <w:rPr>
          <w:lang w:val="en-US"/>
        </w:rPr>
      </w:pPr>
      <w:r w:rsidRPr="001E0D2C">
        <w:rPr>
          <w:lang w:val="en-US"/>
        </w:rPr>
        <w:t>Ngoại lệ 2: Thông tin hàng không hợp lệ</w:t>
      </w:r>
    </w:p>
    <w:p w14:paraId="53FBC0A2" w14:textId="77777777" w:rsidR="001E0D2C" w:rsidRPr="001E0D2C" w:rsidRDefault="001E0D2C" w:rsidP="001E0D2C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hàng không hợp lệ, yêu </w:t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  <w:t>cầu nhập lại</w:t>
      </w:r>
    </w:p>
    <w:p w14:paraId="7C19DF90" w14:textId="77777777" w:rsidR="001C1259" w:rsidRPr="001C1259" w:rsidRDefault="001E0D2C" w:rsidP="001E0D2C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07A299EB" w14:textId="77777777" w:rsidR="00483C63" w:rsidRDefault="00483C63" w:rsidP="00483C63">
      <w:pPr>
        <w:pStyle w:val="Heading3"/>
      </w:pPr>
      <w:r>
        <w:t>Các yêu cầu đặc biệt</w:t>
      </w:r>
    </w:p>
    <w:p w14:paraId="03F77091" w14:textId="77777777" w:rsidR="00483C63" w:rsidRPr="00B04F44" w:rsidRDefault="00483C63" w:rsidP="00483C63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46A613E3" w14:textId="77777777" w:rsidR="00483C63" w:rsidRDefault="00483C63" w:rsidP="00483C63">
      <w:pPr>
        <w:pStyle w:val="Heading3"/>
      </w:pPr>
      <w:r w:rsidRPr="0037628A">
        <w:t>Trạng thái hệ thống khi bắt đầu thực hiện Use-case</w:t>
      </w:r>
    </w:p>
    <w:p w14:paraId="6C55C18E" w14:textId="77777777" w:rsidR="00483C63" w:rsidRPr="00B04F44" w:rsidRDefault="0069314D" w:rsidP="00483C63">
      <w:pPr>
        <w:ind w:left="720"/>
        <w:rPr>
          <w:lang w:val="en-US"/>
        </w:rPr>
      </w:pPr>
      <w:r>
        <w:rPr>
          <w:lang w:val="en-US"/>
        </w:rPr>
        <w:t>Người bán cần đăng nhậ</w:t>
      </w:r>
      <w:r w:rsidR="005C3239">
        <w:rPr>
          <w:lang w:val="en-US"/>
        </w:rPr>
        <w:t>p</w:t>
      </w:r>
      <w:r>
        <w:rPr>
          <w:lang w:val="en-US"/>
        </w:rPr>
        <w:t xml:space="preserve"> vào hệ thống với quyền là người bán hàng</w:t>
      </w:r>
    </w:p>
    <w:p w14:paraId="30EF597A" w14:textId="77777777" w:rsidR="00483C63" w:rsidRDefault="00483C63" w:rsidP="00483C63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69485E95" w14:textId="77777777" w:rsidR="00483C63" w:rsidRDefault="00483C63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thông báo </w:t>
      </w:r>
      <w:r w:rsidR="0069314D">
        <w:rPr>
          <w:lang w:val="en-US"/>
        </w:rPr>
        <w:t>thêm sản phẩm thành công</w:t>
      </w:r>
    </w:p>
    <w:p w14:paraId="18615BFD" w14:textId="77777777" w:rsidR="00483C63" w:rsidRPr="00B04F44" w:rsidRDefault="00483C63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dùng </w:t>
      </w:r>
      <w:r w:rsidR="007F3490">
        <w:rPr>
          <w:lang w:val="en-US"/>
        </w:rPr>
        <w:t>thêm</w:t>
      </w:r>
      <w:r>
        <w:rPr>
          <w:lang w:val="en-US"/>
        </w:rPr>
        <w:t xml:space="preserve"> thất bại và yêu cầu nhập lại</w:t>
      </w:r>
    </w:p>
    <w:p w14:paraId="6A12B4ED" w14:textId="77777777" w:rsidR="00483C63" w:rsidRDefault="00483C63" w:rsidP="00483C63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6AB3D4E4" w14:textId="77777777" w:rsidR="005C3239" w:rsidRDefault="005C3239" w:rsidP="005C3239">
      <w:pPr>
        <w:ind w:left="720"/>
        <w:rPr>
          <w:lang w:val="en-US"/>
        </w:rPr>
      </w:pPr>
      <w:r>
        <w:rPr>
          <w:lang w:val="en-US"/>
        </w:rPr>
        <w:t>Không c</w:t>
      </w:r>
      <w:r w:rsidR="00B93178">
        <w:rPr>
          <w:lang w:val="en-US"/>
        </w:rPr>
        <w:t>ó</w:t>
      </w:r>
    </w:p>
    <w:p w14:paraId="0FFB2525" w14:textId="77777777" w:rsidR="00B93178" w:rsidRDefault="00B93178" w:rsidP="00B93178">
      <w:pPr>
        <w:ind w:left="1080"/>
        <w:rPr>
          <w:lang w:val="en-US"/>
        </w:rPr>
      </w:pPr>
    </w:p>
    <w:p w14:paraId="30CCA8A6" w14:textId="77777777" w:rsidR="00B93178" w:rsidRDefault="00B93178" w:rsidP="00B93178">
      <w:pPr>
        <w:pStyle w:val="Heading1"/>
        <w:rPr>
          <w:lang w:val="en-US"/>
        </w:rPr>
      </w:pPr>
      <w:bookmarkStart w:id="10" w:name="_Toc27249195"/>
      <w:r>
        <w:rPr>
          <w:lang w:val="en-US"/>
        </w:rPr>
        <w:t>Đặc tả Use-case “Checkout”</w:t>
      </w:r>
      <w:bookmarkEnd w:id="10"/>
    </w:p>
    <w:p w14:paraId="366EC897" w14:textId="77777777" w:rsidR="00B93178" w:rsidRPr="0037628A" w:rsidRDefault="00B93178" w:rsidP="00B93178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Checkout</w:t>
      </w:r>
      <w:r w:rsidRPr="0037628A">
        <w:rPr>
          <w:color w:val="0000FF"/>
          <w:lang w:val="en-US"/>
        </w:rPr>
        <w:t>”</w:t>
      </w:r>
    </w:p>
    <w:p w14:paraId="53120BFE" w14:textId="77777777" w:rsidR="00B93178" w:rsidRDefault="00B93178" w:rsidP="00B93178">
      <w:pPr>
        <w:pStyle w:val="Heading3"/>
      </w:pPr>
      <w:r>
        <w:t>Tóm tắt</w:t>
      </w:r>
    </w:p>
    <w:p w14:paraId="7662DF85" w14:textId="77777777" w:rsidR="00B93178" w:rsidRDefault="00B93178" w:rsidP="00B93178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</w:t>
      </w:r>
      <w:r>
        <w:rPr>
          <w:iCs/>
          <w:snapToGrid w:val="0"/>
          <w:color w:val="000000"/>
          <w:lang w:val="en-US"/>
        </w:rPr>
        <w:t>Cho phép người dùng thanh toán đơn hàng</w:t>
      </w:r>
    </w:p>
    <w:p w14:paraId="4A25DFC3" w14:textId="77777777" w:rsidR="00B93178" w:rsidRPr="00483C63" w:rsidRDefault="00B93178" w:rsidP="00B93178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lastRenderedPageBreak/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</w:t>
      </w:r>
      <w:r>
        <w:rPr>
          <w:iCs/>
          <w:snapToGrid w:val="0"/>
          <w:color w:val="000000"/>
          <w:lang w:val="en-US"/>
        </w:rPr>
        <w:t>Người dùng đăng nhập vào hệ thống</w:t>
      </w:r>
    </w:p>
    <w:p w14:paraId="2A060BCA" w14:textId="77777777" w:rsidR="00B93178" w:rsidRDefault="00B93178" w:rsidP="00B93178">
      <w:pPr>
        <w:pStyle w:val="Heading3"/>
      </w:pPr>
      <w:r>
        <w:t>Dòng sự kiện</w:t>
      </w:r>
    </w:p>
    <w:p w14:paraId="44FF16F4" w14:textId="77777777" w:rsidR="00B93178" w:rsidRDefault="00B93178" w:rsidP="00B93178">
      <w:pPr>
        <w:pStyle w:val="Heading4"/>
      </w:pPr>
      <w:r>
        <w:t>Dòng sự kiện chính</w:t>
      </w:r>
    </w:p>
    <w:p w14:paraId="09206EED" w14:textId="77777777" w:rsidR="00B93178" w:rsidRDefault="00B93178" w:rsidP="008E6612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Người dùng mở danh sách đơn hàng</w:t>
      </w:r>
    </w:p>
    <w:p w14:paraId="3C4C3D3C" w14:textId="77777777" w:rsidR="00B93178" w:rsidRDefault="00B93178" w:rsidP="008E6612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Người dùng xác nhận đơn hàng [ngoại lệ 1]</w:t>
      </w:r>
    </w:p>
    <w:p w14:paraId="53D5F70B" w14:textId="77777777" w:rsidR="00B93178" w:rsidRDefault="00B93178" w:rsidP="008E6612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Người dùng nhấn nút Thanh toán</w:t>
      </w:r>
    </w:p>
    <w:p w14:paraId="52734F71" w14:textId="77777777" w:rsidR="00B93178" w:rsidRDefault="00B93178" w:rsidP="008E6612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Hệ thống xác nhận thanh toán và gửi yêu cầu đến người bán</w:t>
      </w:r>
    </w:p>
    <w:p w14:paraId="2CBB71DA" w14:textId="77777777" w:rsidR="00B93178" w:rsidRPr="00B93178" w:rsidRDefault="00B93178" w:rsidP="008E6612">
      <w:pPr>
        <w:numPr>
          <w:ilvl w:val="0"/>
          <w:numId w:val="6"/>
        </w:numPr>
        <w:rPr>
          <w:lang w:val="en-US"/>
        </w:rPr>
      </w:pPr>
      <w:r>
        <w:rPr>
          <w:lang w:val="en-US"/>
        </w:rPr>
        <w:t>Hệ thống thông báo đặt hàng thành công [ngoại lệ 2]</w:t>
      </w:r>
    </w:p>
    <w:p w14:paraId="2E0B7CD5" w14:textId="77777777" w:rsidR="00B93178" w:rsidRDefault="00B93178" w:rsidP="00B93178">
      <w:pPr>
        <w:pStyle w:val="Heading4"/>
      </w:pPr>
      <w:r>
        <w:t>Các dòng sự kiện khác</w:t>
      </w:r>
    </w:p>
    <w:p w14:paraId="09C0B98B" w14:textId="77777777" w:rsidR="00B93178" w:rsidRDefault="00B93178" w:rsidP="00B93178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  <w:r>
        <w:rPr>
          <w:lang w:val="en-US"/>
        </w:rPr>
        <w:t xml:space="preserve"> Người dùng xóa đơn hàng</w:t>
      </w:r>
    </w:p>
    <w:p w14:paraId="419ACBE2" w14:textId="77777777" w:rsidR="00B93178" w:rsidRDefault="00B93178" w:rsidP="00B93178">
      <w:pPr>
        <w:ind w:left="720" w:firstLine="720"/>
        <w:rPr>
          <w:lang w:val="en-US"/>
        </w:rPr>
      </w:pPr>
      <w:r w:rsidRPr="001E0D2C">
        <w:rPr>
          <w:lang w:val="en-US"/>
        </w:rPr>
        <w:t>a.</w:t>
      </w:r>
      <w:r>
        <w:rPr>
          <w:lang w:val="en-US"/>
        </w:rPr>
        <w:t>2</w:t>
      </w:r>
      <w:r w:rsidRPr="001E0D2C">
        <w:rPr>
          <w:lang w:val="en-US"/>
        </w:rPr>
        <w:t>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lang w:val="en-US"/>
        </w:rPr>
        <w:t>dùng</w:t>
      </w:r>
      <w:r w:rsidRPr="001E0D2C">
        <w:rPr>
          <w:lang w:val="en-US"/>
        </w:rPr>
        <w:t xml:space="preserve"> chọn Hủy</w:t>
      </w:r>
    </w:p>
    <w:p w14:paraId="6A8C7464" w14:textId="77777777" w:rsidR="00B93178" w:rsidRPr="001E0D2C" w:rsidRDefault="00B93178" w:rsidP="00B93178">
      <w:pPr>
        <w:ind w:left="1440"/>
        <w:rPr>
          <w:lang w:val="en-US"/>
        </w:rPr>
      </w:pPr>
      <w:r w:rsidRPr="001E0D2C">
        <w:rPr>
          <w:lang w:val="en-US"/>
        </w:rPr>
        <w:t>a.</w:t>
      </w:r>
      <w:r>
        <w:rPr>
          <w:lang w:val="en-US"/>
        </w:rPr>
        <w:t>2</w:t>
      </w:r>
      <w:r w:rsidRPr="001E0D2C">
        <w:rPr>
          <w:lang w:val="en-US"/>
        </w:rPr>
        <w:t>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lang w:val="en-US"/>
        </w:rPr>
        <w:t>dùng xóa đơn hàng khỏi danh sách đơn hàng</w:t>
      </w:r>
    </w:p>
    <w:p w14:paraId="295A119F" w14:textId="77777777" w:rsidR="00B93178" w:rsidRPr="001E0D2C" w:rsidRDefault="00B93178" w:rsidP="00B93178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</w:t>
      </w:r>
      <w:r>
        <w:rPr>
          <w:lang w:val="en-US"/>
        </w:rPr>
        <w:t>Xác nhận thực hiện tiếp tục mua hàng</w:t>
      </w:r>
    </w:p>
    <w:p w14:paraId="7F62CCCF" w14:textId="77777777" w:rsidR="00B93178" w:rsidRPr="001E0D2C" w:rsidRDefault="00B93178" w:rsidP="00B93178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</w:t>
      </w:r>
      <w:r>
        <w:rPr>
          <w:lang w:val="en-US"/>
        </w:rPr>
        <w:t>đặt hàng thành công</w:t>
      </w:r>
    </w:p>
    <w:p w14:paraId="0C582F6B" w14:textId="77777777" w:rsidR="00B93178" w:rsidRDefault="00B93178" w:rsidP="00B93178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</w:r>
      <w:r>
        <w:rPr>
          <w:lang w:val="en-US"/>
        </w:rPr>
        <w:t>Người dùng nhấn nút Tiếp tục mua sắm</w:t>
      </w:r>
    </w:p>
    <w:p w14:paraId="2E1FC60F" w14:textId="77777777" w:rsidR="00B93178" w:rsidRDefault="00B93178" w:rsidP="00B93178">
      <w:pPr>
        <w:ind w:left="1080"/>
        <w:rPr>
          <w:lang w:val="en-US"/>
        </w:rPr>
      </w:pPr>
      <w:r>
        <w:rPr>
          <w:lang w:val="en-US"/>
        </w:rPr>
        <w:tab/>
        <w:t>a.5.3</w:t>
      </w:r>
      <w:r>
        <w:rPr>
          <w:lang w:val="en-US"/>
        </w:rPr>
        <w:tab/>
        <w:t>Người dùng chọn sản phẩm</w:t>
      </w:r>
    </w:p>
    <w:p w14:paraId="13FDEB0B" w14:textId="77777777" w:rsidR="00B93178" w:rsidRPr="001C1259" w:rsidRDefault="00B93178" w:rsidP="00B93178">
      <w:pPr>
        <w:ind w:left="1080"/>
        <w:rPr>
          <w:lang w:val="en-US"/>
        </w:rPr>
      </w:pPr>
      <w:r>
        <w:rPr>
          <w:lang w:val="en-US"/>
        </w:rPr>
        <w:tab/>
        <w:t>a.5.4</w:t>
      </w:r>
      <w:r>
        <w:rPr>
          <w:lang w:val="en-US"/>
        </w:rPr>
        <w:tab/>
        <w:t xml:space="preserve">Quay lại bước </w:t>
      </w:r>
      <w:r w:rsidR="00AE6F29">
        <w:rPr>
          <w:lang w:val="en-US"/>
        </w:rPr>
        <w:t>1</w:t>
      </w:r>
    </w:p>
    <w:p w14:paraId="0F2EC450" w14:textId="77777777" w:rsidR="00B93178" w:rsidRDefault="00B93178" w:rsidP="00B93178">
      <w:pPr>
        <w:pStyle w:val="Heading3"/>
      </w:pPr>
      <w:r>
        <w:t>Các yêu cầu đặc biệt</w:t>
      </w:r>
    </w:p>
    <w:p w14:paraId="102DF733" w14:textId="77777777" w:rsidR="00B93178" w:rsidRPr="00B04F44" w:rsidRDefault="00B93178" w:rsidP="00B93178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4E71139A" w14:textId="77777777" w:rsidR="00B93178" w:rsidRDefault="00B93178" w:rsidP="00B93178">
      <w:pPr>
        <w:pStyle w:val="Heading3"/>
      </w:pPr>
      <w:r w:rsidRPr="0037628A">
        <w:t>Trạng thái hệ thống khi bắt đầu thực hiện Use-case</w:t>
      </w:r>
    </w:p>
    <w:p w14:paraId="6309DE00" w14:textId="77777777" w:rsidR="00B93178" w:rsidRPr="00B04F44" w:rsidRDefault="00012941" w:rsidP="00B93178">
      <w:pPr>
        <w:ind w:left="720"/>
        <w:rPr>
          <w:lang w:val="en-US"/>
        </w:rPr>
      </w:pPr>
      <w:r>
        <w:rPr>
          <w:lang w:val="en-US"/>
        </w:rPr>
        <w:t>Người dùng cần đăng nhập vào hệ thống và chọn mua các sản phẩm</w:t>
      </w:r>
    </w:p>
    <w:p w14:paraId="0C9684CA" w14:textId="77777777" w:rsidR="00B93178" w:rsidRDefault="00B93178" w:rsidP="00B93178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0570E43F" w14:textId="77777777" w:rsidR="00B93178" w:rsidRDefault="00B93178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</w:t>
      </w:r>
      <w:r w:rsidR="00012941">
        <w:rPr>
          <w:lang w:val="en-US"/>
        </w:rPr>
        <w:t>thông báo người dùng đặt hàng thành công và hỏi có tiếp tục mua sắm</w:t>
      </w:r>
    </w:p>
    <w:p w14:paraId="56F0F477" w14:textId="77777777" w:rsidR="00B93178" w:rsidRPr="00B04F44" w:rsidRDefault="00B93178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</w:t>
      </w:r>
      <w:r w:rsidR="00012941">
        <w:rPr>
          <w:lang w:val="en-US"/>
        </w:rPr>
        <w:t>thông báo đặt hàng thất bại và hỏi xem có chọn sản phẩm khác</w:t>
      </w:r>
    </w:p>
    <w:p w14:paraId="74DF602E" w14:textId="77777777" w:rsidR="00B93178" w:rsidRDefault="00B93178" w:rsidP="00B93178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3879B494" w14:textId="77777777" w:rsidR="00B93178" w:rsidRDefault="00012941" w:rsidP="00012941">
      <w:pPr>
        <w:ind w:left="720"/>
        <w:rPr>
          <w:lang w:val="en-US"/>
        </w:rPr>
      </w:pPr>
      <w:r>
        <w:rPr>
          <w:lang w:val="en-US"/>
        </w:rPr>
        <w:t>Người dùng cần chọn các sản phẩm cần mua và thêm vào danh sách đơn hàng</w:t>
      </w:r>
    </w:p>
    <w:p w14:paraId="301172F3" w14:textId="77777777" w:rsidR="00AB0130" w:rsidRDefault="00AB0130" w:rsidP="00AB0130">
      <w:pPr>
        <w:rPr>
          <w:lang w:val="en-US"/>
        </w:rPr>
      </w:pPr>
    </w:p>
    <w:p w14:paraId="28739E4F" w14:textId="77777777" w:rsidR="00AB0130" w:rsidRDefault="00AB0130" w:rsidP="00AB0130">
      <w:pPr>
        <w:pStyle w:val="Heading1"/>
        <w:rPr>
          <w:lang w:val="en-US"/>
        </w:rPr>
      </w:pPr>
      <w:bookmarkStart w:id="11" w:name="_Toc27249196"/>
      <w:r>
        <w:rPr>
          <w:lang w:val="en-US"/>
        </w:rPr>
        <w:t>Đặc tả Use-case “Add Category”</w:t>
      </w:r>
      <w:bookmarkEnd w:id="11"/>
    </w:p>
    <w:p w14:paraId="768D01DB" w14:textId="77777777" w:rsidR="00AB0130" w:rsidRPr="0037628A" w:rsidRDefault="00AB0130" w:rsidP="00AB0130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Add Category</w:t>
      </w:r>
      <w:r w:rsidRPr="0037628A">
        <w:rPr>
          <w:color w:val="0000FF"/>
          <w:lang w:val="en-US"/>
        </w:rPr>
        <w:t>”</w:t>
      </w:r>
    </w:p>
    <w:p w14:paraId="1A8D2180" w14:textId="77777777" w:rsidR="00AB0130" w:rsidRDefault="00AB0130" w:rsidP="00AB0130">
      <w:pPr>
        <w:pStyle w:val="Heading3"/>
      </w:pPr>
      <w:r>
        <w:t>Tóm tắt</w:t>
      </w:r>
    </w:p>
    <w:p w14:paraId="334AF78E" w14:textId="77777777" w:rsidR="00AB0130" w:rsidRDefault="00AB0130" w:rsidP="00AB0130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>: Cho phép nhập hàng tiến hành nhập</w:t>
      </w:r>
      <w:r>
        <w:rPr>
          <w:iCs/>
          <w:snapToGrid w:val="0"/>
          <w:color w:val="000000"/>
          <w:lang w:val="en-US"/>
        </w:rPr>
        <w:t xml:space="preserve"> loại</w:t>
      </w:r>
      <w:r w:rsidRPr="00483C63">
        <w:rPr>
          <w:iCs/>
          <w:snapToGrid w:val="0"/>
          <w:color w:val="000000"/>
          <w:lang w:val="en-US"/>
        </w:rPr>
        <w:t xml:space="preserve"> hàng </w:t>
      </w:r>
    </w:p>
    <w:p w14:paraId="5E07C412" w14:textId="77777777" w:rsidR="00AB0130" w:rsidRPr="00483C63" w:rsidRDefault="00AB0130" w:rsidP="00AB0130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bán đăng nhập vào hệ thống với quyền là người </w:t>
      </w:r>
      <w:r w:rsidR="002A4C27">
        <w:rPr>
          <w:iCs/>
          <w:snapToGrid w:val="0"/>
          <w:color w:val="000000"/>
          <w:lang w:val="en-US"/>
        </w:rPr>
        <w:t>quản lý</w:t>
      </w:r>
    </w:p>
    <w:p w14:paraId="6AF9DD4C" w14:textId="77777777" w:rsidR="00AB0130" w:rsidRDefault="00AB0130" w:rsidP="00AB0130">
      <w:pPr>
        <w:pStyle w:val="Heading3"/>
      </w:pPr>
      <w:r>
        <w:lastRenderedPageBreak/>
        <w:t>Dòng sự kiện</w:t>
      </w:r>
    </w:p>
    <w:p w14:paraId="0EABA8FE" w14:textId="77777777" w:rsidR="00AB0130" w:rsidRDefault="00AB0130" w:rsidP="00AB0130">
      <w:pPr>
        <w:pStyle w:val="Heading4"/>
      </w:pPr>
      <w:r>
        <w:t>Dòng sự kiện chính</w:t>
      </w:r>
    </w:p>
    <w:p w14:paraId="6A7EDFD4" w14:textId="77777777" w:rsidR="00AB0130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Từ giao diện chính người </w:t>
      </w:r>
      <w:r w:rsidR="002A4C27">
        <w:rPr>
          <w:szCs w:val="28"/>
        </w:rPr>
        <w:t>quản lý</w:t>
      </w:r>
      <w:r>
        <w:rPr>
          <w:szCs w:val="28"/>
        </w:rPr>
        <w:t xml:space="preserve"> chọn quản lý </w:t>
      </w:r>
      <w:r w:rsidR="002A4C27">
        <w:rPr>
          <w:szCs w:val="28"/>
        </w:rPr>
        <w:t xml:space="preserve">loại </w:t>
      </w:r>
      <w:r>
        <w:rPr>
          <w:szCs w:val="28"/>
        </w:rPr>
        <w:t>hàng</w:t>
      </w:r>
    </w:p>
    <w:p w14:paraId="205DB3C4" w14:textId="77777777" w:rsidR="00701154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>Hệ thống hiển thị giao diện quản lý</w:t>
      </w:r>
      <w:r w:rsidR="002A4C27">
        <w:rPr>
          <w:szCs w:val="28"/>
        </w:rPr>
        <w:t xml:space="preserve"> loại </w:t>
      </w:r>
      <w:r>
        <w:rPr>
          <w:szCs w:val="28"/>
        </w:rPr>
        <w:t>hàng</w:t>
      </w:r>
    </w:p>
    <w:p w14:paraId="45C62152" w14:textId="77777777" w:rsidR="00AB0130" w:rsidRPr="001E0D2C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 w:rsidRPr="001E0D2C">
        <w:rPr>
          <w:szCs w:val="28"/>
        </w:rPr>
        <w:t xml:space="preserve">Người </w:t>
      </w:r>
      <w:r w:rsidR="002A4C27">
        <w:rPr>
          <w:szCs w:val="28"/>
        </w:rPr>
        <w:t xml:space="preserve">quản lý </w:t>
      </w:r>
      <w:r w:rsidRPr="001E0D2C">
        <w:rPr>
          <w:szCs w:val="28"/>
        </w:rPr>
        <w:t>chọn Thêm mới</w:t>
      </w:r>
    </w:p>
    <w:p w14:paraId="5CF92CB1" w14:textId="77777777" w:rsidR="00AB0130" w:rsidRPr="001E0D2C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 w:rsidRPr="001E0D2C">
        <w:rPr>
          <w:szCs w:val="28"/>
        </w:rPr>
        <w:t xml:space="preserve">Hệ thống yêu cầu nhập thông tin </w:t>
      </w:r>
      <w:r w:rsidR="002A4C27">
        <w:rPr>
          <w:szCs w:val="28"/>
        </w:rPr>
        <w:t xml:space="preserve">loại </w:t>
      </w:r>
      <w:r w:rsidRPr="001E0D2C">
        <w:rPr>
          <w:szCs w:val="28"/>
        </w:rPr>
        <w:t>hàng</w:t>
      </w:r>
    </w:p>
    <w:p w14:paraId="5E345D56" w14:textId="77777777" w:rsidR="00AB0130" w:rsidRPr="001E0D2C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 w:rsidRPr="001E0D2C">
        <w:rPr>
          <w:szCs w:val="28"/>
        </w:rPr>
        <w:t xml:space="preserve">Người </w:t>
      </w:r>
      <w:r w:rsidR="002A4C27">
        <w:rPr>
          <w:szCs w:val="28"/>
        </w:rPr>
        <w:t xml:space="preserve">quản lý </w:t>
      </w:r>
      <w:r w:rsidRPr="001E0D2C">
        <w:rPr>
          <w:szCs w:val="28"/>
        </w:rPr>
        <w:t xml:space="preserve">nhập thông tin </w:t>
      </w:r>
      <w:r w:rsidR="002A4C27">
        <w:rPr>
          <w:szCs w:val="28"/>
        </w:rPr>
        <w:t xml:space="preserve">loại </w:t>
      </w:r>
      <w:r w:rsidRPr="001E0D2C">
        <w:rPr>
          <w:szCs w:val="28"/>
        </w:rPr>
        <w:t>hàng</w:t>
      </w:r>
    </w:p>
    <w:p w14:paraId="19EDA0AF" w14:textId="77777777" w:rsidR="00AB0130" w:rsidRPr="001E0D2C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 w:rsidRPr="001E0D2C">
        <w:rPr>
          <w:szCs w:val="28"/>
        </w:rPr>
        <w:t xml:space="preserve">Người </w:t>
      </w:r>
      <w:r w:rsidR="002A4C27">
        <w:rPr>
          <w:szCs w:val="28"/>
        </w:rPr>
        <w:t xml:space="preserve">quản lý </w:t>
      </w:r>
      <w:r w:rsidRPr="001E0D2C">
        <w:rPr>
          <w:szCs w:val="28"/>
        </w:rPr>
        <w:t>chọn Lưu [ngoại lệ 1]</w:t>
      </w:r>
    </w:p>
    <w:p w14:paraId="4C3A1764" w14:textId="77777777" w:rsidR="00AB0130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 w:rsidRPr="001E0D2C">
        <w:rPr>
          <w:szCs w:val="28"/>
        </w:rPr>
        <w:t>Hệ thống kiểm tra thông tin</w:t>
      </w:r>
      <w:r w:rsidR="002A4C27">
        <w:rPr>
          <w:szCs w:val="28"/>
        </w:rPr>
        <w:t xml:space="preserve"> loại</w:t>
      </w:r>
      <w:r w:rsidRPr="001E0D2C">
        <w:rPr>
          <w:szCs w:val="28"/>
        </w:rPr>
        <w:t xml:space="preserve"> hàng [ngoại lệ 2]</w:t>
      </w:r>
    </w:p>
    <w:p w14:paraId="6BA02B8C" w14:textId="77777777" w:rsidR="00AB0130" w:rsidRPr="00483C63" w:rsidRDefault="00AB0130" w:rsidP="008E6612">
      <w:pPr>
        <w:pStyle w:val="ListParagraph"/>
        <w:numPr>
          <w:ilvl w:val="0"/>
          <w:numId w:val="7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7AB379FD" w14:textId="77777777" w:rsidR="00AB0130" w:rsidRDefault="00AB0130" w:rsidP="00AB0130">
      <w:pPr>
        <w:pStyle w:val="Heading4"/>
      </w:pPr>
      <w:r>
        <w:t>Các dòng sự kiện khác</w:t>
      </w:r>
    </w:p>
    <w:p w14:paraId="525BE0E9" w14:textId="77777777" w:rsidR="00AB0130" w:rsidRDefault="00AB0130" w:rsidP="00AB0130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</w:p>
    <w:p w14:paraId="29D02A2E" w14:textId="77777777" w:rsidR="00AB0130" w:rsidRDefault="00AB0130" w:rsidP="00AB0130">
      <w:pPr>
        <w:ind w:left="720" w:firstLine="720"/>
        <w:rPr>
          <w:lang w:val="en-US"/>
        </w:rPr>
      </w:pPr>
      <w:r w:rsidRPr="001E0D2C">
        <w:rPr>
          <w:lang w:val="en-US"/>
        </w:rPr>
        <w:t>a.4.1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 w:rsidR="00551AF4">
        <w:rPr>
          <w:szCs w:val="28"/>
        </w:rPr>
        <w:t xml:space="preserve">quản lý </w:t>
      </w:r>
      <w:r w:rsidRPr="001E0D2C">
        <w:rPr>
          <w:lang w:val="en-US"/>
        </w:rPr>
        <w:t>chọn Hủy</w:t>
      </w:r>
    </w:p>
    <w:p w14:paraId="31EEF0E4" w14:textId="77777777" w:rsidR="00AB0130" w:rsidRPr="001E0D2C" w:rsidRDefault="00AB0130" w:rsidP="00AB0130">
      <w:pPr>
        <w:ind w:left="1440"/>
        <w:rPr>
          <w:lang w:val="en-US"/>
        </w:rPr>
      </w:pPr>
      <w:r w:rsidRPr="001E0D2C">
        <w:rPr>
          <w:lang w:val="en-US"/>
        </w:rPr>
        <w:t>a.4.2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 w:rsidR="00551AF4">
        <w:rPr>
          <w:szCs w:val="28"/>
        </w:rPr>
        <w:t xml:space="preserve">quản lý </w:t>
      </w:r>
      <w:r w:rsidRPr="001E0D2C">
        <w:rPr>
          <w:lang w:val="en-US"/>
        </w:rPr>
        <w:t xml:space="preserve">không thêm </w:t>
      </w:r>
      <w:r w:rsidR="00551AF4">
        <w:rPr>
          <w:lang w:val="en-US"/>
        </w:rPr>
        <w:t xml:space="preserve">loại </w:t>
      </w:r>
      <w:r w:rsidRPr="001E0D2C">
        <w:rPr>
          <w:lang w:val="en-US"/>
        </w:rPr>
        <w:t>hàng nữa và kết thúc</w:t>
      </w:r>
    </w:p>
    <w:p w14:paraId="369C2DED" w14:textId="77777777" w:rsidR="00AB0130" w:rsidRPr="001E0D2C" w:rsidRDefault="00AB0130" w:rsidP="00AB0130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Thông tin </w:t>
      </w:r>
      <w:r w:rsidR="00551AF4">
        <w:rPr>
          <w:lang w:val="en-US"/>
        </w:rPr>
        <w:t xml:space="preserve">loại </w:t>
      </w:r>
      <w:r w:rsidRPr="001E0D2C">
        <w:rPr>
          <w:lang w:val="en-US"/>
        </w:rPr>
        <w:t>hàng không hợp lệ</w:t>
      </w:r>
    </w:p>
    <w:p w14:paraId="209AA16F" w14:textId="77777777" w:rsidR="00AB0130" w:rsidRPr="001E0D2C" w:rsidRDefault="00AB0130" w:rsidP="00AB0130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hàng không hợp lệ, yêu </w:t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  <w:t>cầu nhập lại</w:t>
      </w:r>
    </w:p>
    <w:p w14:paraId="672FEBF9" w14:textId="77777777" w:rsidR="00AB0130" w:rsidRPr="001C1259" w:rsidRDefault="00AB0130" w:rsidP="00AB0130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347CA8B1" w14:textId="77777777" w:rsidR="00AB0130" w:rsidRDefault="00AB0130" w:rsidP="00AB0130">
      <w:pPr>
        <w:pStyle w:val="Heading3"/>
      </w:pPr>
      <w:r>
        <w:t>Các yêu cầu đặc biệt</w:t>
      </w:r>
    </w:p>
    <w:p w14:paraId="2D606418" w14:textId="77777777" w:rsidR="00AB0130" w:rsidRPr="00B04F44" w:rsidRDefault="00AB0130" w:rsidP="00AB0130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65ECC5BB" w14:textId="77777777" w:rsidR="00AB0130" w:rsidRDefault="00AB0130" w:rsidP="00AB0130">
      <w:pPr>
        <w:pStyle w:val="Heading3"/>
      </w:pPr>
      <w:r w:rsidRPr="0037628A">
        <w:t>Trạng thái hệ thống khi bắt đầu thực hiện Use-case</w:t>
      </w:r>
    </w:p>
    <w:p w14:paraId="476A8F0B" w14:textId="77777777" w:rsidR="00AB0130" w:rsidRPr="00B04F44" w:rsidRDefault="00AB0130" w:rsidP="00AB0130">
      <w:pPr>
        <w:ind w:left="720"/>
        <w:rPr>
          <w:lang w:val="en-US"/>
        </w:rPr>
      </w:pPr>
      <w:r>
        <w:rPr>
          <w:lang w:val="en-US"/>
        </w:rPr>
        <w:t xml:space="preserve">Người bán cần đăng nhập vào hệ thống với quyền là người </w:t>
      </w:r>
      <w:r w:rsidR="00551AF4">
        <w:rPr>
          <w:lang w:val="en-US"/>
        </w:rPr>
        <w:t>quản lý</w:t>
      </w:r>
    </w:p>
    <w:p w14:paraId="5DFE795A" w14:textId="77777777" w:rsidR="00AB0130" w:rsidRDefault="00AB0130" w:rsidP="00AB0130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0682622B" w14:textId="77777777" w:rsidR="00AB0130" w:rsidRDefault="00AB0130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Nếu thành công, thông báo thêm</w:t>
      </w:r>
      <w:r w:rsidR="00551AF4">
        <w:rPr>
          <w:lang w:val="en-US"/>
        </w:rPr>
        <w:t xml:space="preserve"> loại</w:t>
      </w:r>
      <w:r>
        <w:rPr>
          <w:lang w:val="en-US"/>
        </w:rPr>
        <w:t xml:space="preserve"> sản phẩm thành công</w:t>
      </w:r>
    </w:p>
    <w:p w14:paraId="52FCB162" w14:textId="77777777" w:rsidR="00AB0130" w:rsidRPr="00B04F44" w:rsidRDefault="00AB0130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 w:rsidR="00551AF4">
        <w:rPr>
          <w:szCs w:val="28"/>
        </w:rPr>
        <w:t xml:space="preserve">quản lý </w:t>
      </w:r>
      <w:r w:rsidR="00551AF4">
        <w:rPr>
          <w:lang w:val="en-US"/>
        </w:rPr>
        <w:t>thêm</w:t>
      </w:r>
      <w:r>
        <w:rPr>
          <w:lang w:val="en-US"/>
        </w:rPr>
        <w:t xml:space="preserve"> thất bại và yêu cầu nhập lại</w:t>
      </w:r>
    </w:p>
    <w:p w14:paraId="432DEB6C" w14:textId="77777777" w:rsidR="00AB0130" w:rsidRDefault="00AB0130" w:rsidP="00AB0130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53AD5A83" w14:textId="77777777" w:rsidR="00AB0130" w:rsidRDefault="00AB0130" w:rsidP="00AB0130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3C7629FC" w14:textId="77777777" w:rsidR="00511E69" w:rsidRDefault="00511E69" w:rsidP="00511E69">
      <w:pPr>
        <w:rPr>
          <w:lang w:val="en-US"/>
        </w:rPr>
      </w:pPr>
    </w:p>
    <w:p w14:paraId="1C356C96" w14:textId="77777777" w:rsidR="00511E69" w:rsidRDefault="00511E69" w:rsidP="00511E69">
      <w:pPr>
        <w:pStyle w:val="Heading1"/>
        <w:rPr>
          <w:lang w:val="en-US"/>
        </w:rPr>
      </w:pPr>
      <w:bookmarkStart w:id="12" w:name="_Toc27249197"/>
      <w:r>
        <w:rPr>
          <w:lang w:val="en-US"/>
        </w:rPr>
        <w:t>Đặc tả Use-case “Add Brand”</w:t>
      </w:r>
      <w:bookmarkEnd w:id="12"/>
    </w:p>
    <w:p w14:paraId="48936745" w14:textId="77777777" w:rsidR="00511E69" w:rsidRPr="0037628A" w:rsidRDefault="00511E69" w:rsidP="00511E69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Add Brand</w:t>
      </w:r>
      <w:r w:rsidRPr="0037628A">
        <w:rPr>
          <w:color w:val="0000FF"/>
          <w:lang w:val="en-US"/>
        </w:rPr>
        <w:t>”</w:t>
      </w:r>
    </w:p>
    <w:p w14:paraId="59EDA56C" w14:textId="77777777" w:rsidR="00511E69" w:rsidRDefault="00511E69" w:rsidP="00511E69">
      <w:pPr>
        <w:pStyle w:val="Heading3"/>
      </w:pPr>
      <w:r>
        <w:t>Tóm tắt</w:t>
      </w:r>
    </w:p>
    <w:p w14:paraId="0CEFF488" w14:textId="77777777" w:rsidR="00511E69" w:rsidRDefault="00511E69" w:rsidP="00511E69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nhập hàng tiến hành </w:t>
      </w:r>
      <w:r>
        <w:rPr>
          <w:iCs/>
          <w:snapToGrid w:val="0"/>
          <w:color w:val="000000"/>
          <w:lang w:val="en-US"/>
        </w:rPr>
        <w:t>thêm đối tác</w:t>
      </w:r>
    </w:p>
    <w:p w14:paraId="6C84C624" w14:textId="77777777" w:rsidR="00511E69" w:rsidRPr="00483C63" w:rsidRDefault="00511E69" w:rsidP="00511E69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lastRenderedPageBreak/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bán đăng nhập vào hệ thống với quyền là người </w:t>
      </w:r>
      <w:r>
        <w:rPr>
          <w:iCs/>
          <w:snapToGrid w:val="0"/>
          <w:color w:val="000000"/>
          <w:lang w:val="en-US"/>
        </w:rPr>
        <w:t>quản lý</w:t>
      </w:r>
    </w:p>
    <w:p w14:paraId="3CB250E2" w14:textId="77777777" w:rsidR="00511E69" w:rsidRDefault="00511E69" w:rsidP="00511E69">
      <w:pPr>
        <w:pStyle w:val="Heading3"/>
      </w:pPr>
      <w:r>
        <w:t>Dòng sự kiện</w:t>
      </w:r>
    </w:p>
    <w:p w14:paraId="1FD5C70B" w14:textId="77777777" w:rsidR="00511E69" w:rsidRDefault="00511E69" w:rsidP="00511E69">
      <w:pPr>
        <w:pStyle w:val="Heading4"/>
      </w:pPr>
      <w:r>
        <w:t>Dòng sự kiện chính</w:t>
      </w:r>
    </w:p>
    <w:p w14:paraId="6741BBC6" w14:textId="77777777" w:rsidR="00511E69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>
        <w:rPr>
          <w:szCs w:val="28"/>
        </w:rPr>
        <w:t>Từ giao diện chính người quản lý chọn quản lý các đối tác</w:t>
      </w:r>
    </w:p>
    <w:p w14:paraId="5FCD7F68" w14:textId="77777777" w:rsidR="00511E69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>
        <w:rPr>
          <w:szCs w:val="28"/>
        </w:rPr>
        <w:t>Hệ thống hiển thị giao diện quản lý đối tác</w:t>
      </w:r>
    </w:p>
    <w:p w14:paraId="699DA8DF" w14:textId="77777777" w:rsidR="00511E69" w:rsidRPr="001E0D2C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szCs w:val="28"/>
        </w:rPr>
        <w:t>chọn Thêm mới</w:t>
      </w:r>
    </w:p>
    <w:p w14:paraId="60646906" w14:textId="77777777" w:rsidR="00511E69" w:rsidRPr="001E0D2C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 w:rsidRPr="001E0D2C">
        <w:rPr>
          <w:szCs w:val="28"/>
        </w:rPr>
        <w:t xml:space="preserve">Hệ thống yêu cầu nhập thông tin </w:t>
      </w:r>
      <w:r>
        <w:rPr>
          <w:szCs w:val="28"/>
        </w:rPr>
        <w:t>đối tác</w:t>
      </w:r>
    </w:p>
    <w:p w14:paraId="071DE83F" w14:textId="77777777" w:rsidR="00511E69" w:rsidRPr="001E0D2C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szCs w:val="28"/>
        </w:rPr>
        <w:t xml:space="preserve">nhập thông tin </w:t>
      </w:r>
      <w:r>
        <w:rPr>
          <w:szCs w:val="28"/>
        </w:rPr>
        <w:t>đối tác</w:t>
      </w:r>
    </w:p>
    <w:p w14:paraId="21635CEE" w14:textId="77777777" w:rsidR="00511E69" w:rsidRPr="001E0D2C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szCs w:val="28"/>
        </w:rPr>
        <w:t>chọn Lưu [ngoại lệ 1]</w:t>
      </w:r>
    </w:p>
    <w:p w14:paraId="7BF0D818" w14:textId="77777777" w:rsidR="00511E69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 w:rsidRPr="001E0D2C">
        <w:rPr>
          <w:szCs w:val="28"/>
        </w:rPr>
        <w:t>Hệ thống kiểm tra thông tin</w:t>
      </w:r>
      <w:r>
        <w:rPr>
          <w:szCs w:val="28"/>
        </w:rPr>
        <w:t xml:space="preserve"> đối tác</w:t>
      </w:r>
      <w:r w:rsidRPr="001E0D2C">
        <w:rPr>
          <w:szCs w:val="28"/>
        </w:rPr>
        <w:t xml:space="preserve"> [ngoại lệ 2]</w:t>
      </w:r>
    </w:p>
    <w:p w14:paraId="619F156A" w14:textId="77777777" w:rsidR="00511E69" w:rsidRPr="00483C63" w:rsidRDefault="00511E69" w:rsidP="008E6612">
      <w:pPr>
        <w:pStyle w:val="ListParagraph"/>
        <w:numPr>
          <w:ilvl w:val="0"/>
          <w:numId w:val="8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2F0577B9" w14:textId="77777777" w:rsidR="00511E69" w:rsidRDefault="00511E69" w:rsidP="00511E69">
      <w:pPr>
        <w:pStyle w:val="Heading4"/>
      </w:pPr>
      <w:r>
        <w:t>Các dòng sự kiện khác</w:t>
      </w:r>
    </w:p>
    <w:p w14:paraId="7FCEC37A" w14:textId="77777777" w:rsidR="00511E69" w:rsidRDefault="00511E69" w:rsidP="00511E69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</w:p>
    <w:p w14:paraId="3A2E2644" w14:textId="77777777" w:rsidR="00511E69" w:rsidRDefault="00511E69" w:rsidP="00511E69">
      <w:pPr>
        <w:ind w:left="720" w:firstLine="720"/>
        <w:rPr>
          <w:lang w:val="en-US"/>
        </w:rPr>
      </w:pPr>
      <w:r w:rsidRPr="001E0D2C">
        <w:rPr>
          <w:lang w:val="en-US"/>
        </w:rPr>
        <w:t>a.4.1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>chọn Hủy</w:t>
      </w:r>
    </w:p>
    <w:p w14:paraId="177EDDCA" w14:textId="77777777" w:rsidR="00511E69" w:rsidRPr="001E0D2C" w:rsidRDefault="00511E69" w:rsidP="00511E69">
      <w:pPr>
        <w:ind w:left="1440"/>
        <w:rPr>
          <w:lang w:val="en-US"/>
        </w:rPr>
      </w:pPr>
      <w:r w:rsidRPr="001E0D2C">
        <w:rPr>
          <w:lang w:val="en-US"/>
        </w:rPr>
        <w:t>a.4.2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 xml:space="preserve">không thêm </w:t>
      </w:r>
      <w:r>
        <w:rPr>
          <w:lang w:val="en-US"/>
        </w:rPr>
        <w:t xml:space="preserve">đối tác </w:t>
      </w:r>
      <w:r w:rsidRPr="001E0D2C">
        <w:rPr>
          <w:lang w:val="en-US"/>
        </w:rPr>
        <w:t>nữa và kết thúc</w:t>
      </w:r>
    </w:p>
    <w:p w14:paraId="790F551D" w14:textId="77777777" w:rsidR="00511E69" w:rsidRPr="001E0D2C" w:rsidRDefault="00511E69" w:rsidP="00511E69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Thông tin </w:t>
      </w:r>
      <w:r>
        <w:rPr>
          <w:lang w:val="en-US"/>
        </w:rPr>
        <w:t>đối tác</w:t>
      </w:r>
      <w:r w:rsidRPr="001E0D2C">
        <w:rPr>
          <w:lang w:val="en-US"/>
        </w:rPr>
        <w:t xml:space="preserve"> không hợp lệ</w:t>
      </w:r>
    </w:p>
    <w:p w14:paraId="5C41255B" w14:textId="77777777" w:rsidR="00511E69" w:rsidRPr="001E0D2C" w:rsidRDefault="00511E69" w:rsidP="00511E69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</w:t>
      </w:r>
      <w:r>
        <w:rPr>
          <w:lang w:val="en-US"/>
        </w:rPr>
        <w:t>đối tác</w:t>
      </w:r>
      <w:r w:rsidRPr="001E0D2C">
        <w:rPr>
          <w:lang w:val="en-US"/>
        </w:rPr>
        <w:t xml:space="preserve"> không hợp lệ, yêu </w:t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</w:r>
      <w:r w:rsidRPr="001E0D2C">
        <w:rPr>
          <w:lang w:val="en-US"/>
        </w:rPr>
        <w:tab/>
        <w:t>cầu nhập lại</w:t>
      </w:r>
    </w:p>
    <w:p w14:paraId="4A42FC95" w14:textId="77777777" w:rsidR="00511E69" w:rsidRPr="001C1259" w:rsidRDefault="00511E69" w:rsidP="00511E69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06E0C8E2" w14:textId="77777777" w:rsidR="00511E69" w:rsidRDefault="00511E69" w:rsidP="00511E69">
      <w:pPr>
        <w:pStyle w:val="Heading3"/>
      </w:pPr>
      <w:r>
        <w:t>Các yêu cầu đặc biệt</w:t>
      </w:r>
    </w:p>
    <w:p w14:paraId="78873707" w14:textId="77777777" w:rsidR="00511E69" w:rsidRPr="00B04F44" w:rsidRDefault="00511E69" w:rsidP="00511E69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7656F8D5" w14:textId="77777777" w:rsidR="00511E69" w:rsidRDefault="00511E69" w:rsidP="00511E69">
      <w:pPr>
        <w:pStyle w:val="Heading3"/>
      </w:pPr>
      <w:r w:rsidRPr="0037628A">
        <w:t>Trạng thái hệ thống khi bắt đầu thực hiện Use-case</w:t>
      </w:r>
    </w:p>
    <w:p w14:paraId="0194F5CC" w14:textId="77777777" w:rsidR="00511E69" w:rsidRPr="00B04F44" w:rsidRDefault="00511E69" w:rsidP="00511E69">
      <w:pPr>
        <w:ind w:left="720"/>
        <w:rPr>
          <w:lang w:val="en-US"/>
        </w:rPr>
      </w:pPr>
      <w:r>
        <w:rPr>
          <w:lang w:val="en-US"/>
        </w:rPr>
        <w:t>Người bán cần đăng nhập vào hệ thống với quyền là người quản lý</w:t>
      </w:r>
    </w:p>
    <w:p w14:paraId="4AA654AC" w14:textId="77777777" w:rsidR="00511E69" w:rsidRDefault="00511E69" w:rsidP="00511E69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6A0B21DA" w14:textId="77777777" w:rsidR="00511E69" w:rsidRDefault="00511E69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thông báo thêm </w:t>
      </w:r>
      <w:r w:rsidR="000114AB">
        <w:rPr>
          <w:lang w:val="en-US"/>
        </w:rPr>
        <w:t>đối tác</w:t>
      </w:r>
      <w:r>
        <w:rPr>
          <w:lang w:val="en-US"/>
        </w:rPr>
        <w:t xml:space="preserve"> thành công</w:t>
      </w:r>
    </w:p>
    <w:p w14:paraId="481E858E" w14:textId="77777777" w:rsidR="00511E69" w:rsidRPr="00B04F44" w:rsidRDefault="00511E69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>
        <w:rPr>
          <w:szCs w:val="28"/>
        </w:rPr>
        <w:t xml:space="preserve">quản lý </w:t>
      </w:r>
      <w:r>
        <w:rPr>
          <w:lang w:val="en-US"/>
        </w:rPr>
        <w:t>thêm thất bại và yêu cầu nhập lại</w:t>
      </w:r>
    </w:p>
    <w:p w14:paraId="55F67EDD" w14:textId="77777777" w:rsidR="00511E69" w:rsidRDefault="00511E69" w:rsidP="00511E69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6C6DBBCD" w14:textId="77777777" w:rsidR="00511E69" w:rsidRDefault="00511E69" w:rsidP="00511E69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48CA874E" w14:textId="77777777" w:rsidR="00B01997" w:rsidRDefault="00B01997" w:rsidP="00B01997">
      <w:pPr>
        <w:pStyle w:val="Heading1"/>
        <w:rPr>
          <w:lang w:val="en-US"/>
        </w:rPr>
      </w:pPr>
      <w:bookmarkStart w:id="13" w:name="_Toc27249198"/>
      <w:r>
        <w:rPr>
          <w:lang w:val="en-US"/>
        </w:rPr>
        <w:lastRenderedPageBreak/>
        <w:t>Đặc tả Use-case “Active/Deactive vendor/customer”</w:t>
      </w:r>
      <w:bookmarkEnd w:id="13"/>
    </w:p>
    <w:p w14:paraId="1CB5A177" w14:textId="77777777" w:rsidR="00B01997" w:rsidRPr="0037628A" w:rsidRDefault="00B01997" w:rsidP="00B01997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Active/Deactive vendor/customer</w:t>
      </w:r>
      <w:r w:rsidRPr="0037628A">
        <w:rPr>
          <w:color w:val="0000FF"/>
          <w:lang w:val="en-US"/>
        </w:rPr>
        <w:t>”</w:t>
      </w:r>
    </w:p>
    <w:p w14:paraId="7F001BCE" w14:textId="77777777" w:rsidR="00B01997" w:rsidRDefault="00B01997" w:rsidP="00B01997">
      <w:pPr>
        <w:pStyle w:val="Heading3"/>
      </w:pPr>
      <w:r>
        <w:t>Tóm tắt</w:t>
      </w:r>
    </w:p>
    <w:p w14:paraId="4237BC46" w14:textId="77777777" w:rsidR="00B01997" w:rsidRDefault="00B01997" w:rsidP="00B01997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</w:t>
      </w:r>
      <w:r>
        <w:rPr>
          <w:iCs/>
          <w:snapToGrid w:val="0"/>
          <w:color w:val="000000"/>
          <w:lang w:val="en-US"/>
        </w:rPr>
        <w:t>kích hoạt hoặc khóa tài khoản của người dùng hay người bán</w:t>
      </w:r>
    </w:p>
    <w:p w14:paraId="6F3EAECE" w14:textId="77777777" w:rsidR="00B01997" w:rsidRPr="00483C63" w:rsidRDefault="00B01997" w:rsidP="00B01997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bán đăng nhập vào hệ thống với quyền là người </w:t>
      </w:r>
      <w:r>
        <w:rPr>
          <w:iCs/>
          <w:snapToGrid w:val="0"/>
          <w:color w:val="000000"/>
          <w:lang w:val="en-US"/>
        </w:rPr>
        <w:t>quản lý</w:t>
      </w:r>
    </w:p>
    <w:p w14:paraId="52C50BD2" w14:textId="77777777" w:rsidR="00B01997" w:rsidRDefault="00B01997" w:rsidP="00B01997">
      <w:pPr>
        <w:pStyle w:val="Heading3"/>
      </w:pPr>
      <w:r>
        <w:t>Dòng sự kiện</w:t>
      </w:r>
    </w:p>
    <w:p w14:paraId="6C636236" w14:textId="77777777" w:rsidR="00B01997" w:rsidRDefault="00B01997" w:rsidP="00B01997">
      <w:pPr>
        <w:pStyle w:val="Heading4"/>
      </w:pPr>
      <w:r>
        <w:t>Dòng sự kiện chính</w:t>
      </w:r>
    </w:p>
    <w:p w14:paraId="3BBB932D" w14:textId="77777777" w:rsidR="00B01997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Từ giao diện chính người quản lý chọn quản l</w:t>
      </w:r>
      <w:r w:rsidR="00701154">
        <w:rPr>
          <w:szCs w:val="28"/>
        </w:rPr>
        <w:t>ý tài khoản</w:t>
      </w:r>
    </w:p>
    <w:p w14:paraId="2609EC02" w14:textId="77777777" w:rsidR="00B01997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 xml:space="preserve">Hệ thống hiển thị giao diện quản lý </w:t>
      </w:r>
      <w:r w:rsidR="00701154">
        <w:rPr>
          <w:szCs w:val="28"/>
        </w:rPr>
        <w:t>tài khoản</w:t>
      </w:r>
    </w:p>
    <w:p w14:paraId="65AFC737" w14:textId="77777777" w:rsidR="00B01997" w:rsidRPr="001E0D2C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szCs w:val="28"/>
        </w:rPr>
        <w:t>chọ</w:t>
      </w:r>
      <w:r w:rsidR="00701154">
        <w:rPr>
          <w:szCs w:val="28"/>
        </w:rPr>
        <w:t>n Active/Deactive</w:t>
      </w:r>
      <w:r w:rsidR="00C94B71">
        <w:rPr>
          <w:szCs w:val="28"/>
        </w:rPr>
        <w:t xml:space="preserve"> </w:t>
      </w:r>
      <w:r w:rsidR="00C94B71" w:rsidRPr="001E0D2C">
        <w:rPr>
          <w:szCs w:val="28"/>
        </w:rPr>
        <w:t>[ngoại lệ 1]</w:t>
      </w:r>
    </w:p>
    <w:p w14:paraId="237A758E" w14:textId="77777777" w:rsidR="00B01997" w:rsidRPr="001E0D2C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 w:rsidRPr="001E0D2C">
        <w:rPr>
          <w:szCs w:val="28"/>
        </w:rPr>
        <w:t xml:space="preserve">Hệ thống </w:t>
      </w:r>
      <w:r w:rsidR="00C94B71">
        <w:rPr>
          <w:szCs w:val="28"/>
        </w:rPr>
        <w:t>thông báo xác nhận</w:t>
      </w:r>
    </w:p>
    <w:p w14:paraId="2BFC83A2" w14:textId="77777777" w:rsidR="00B01997" w:rsidRPr="001E0D2C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="00C94B71">
        <w:rPr>
          <w:szCs w:val="28"/>
        </w:rPr>
        <w:t xml:space="preserve">xác nhận </w:t>
      </w:r>
      <w:r w:rsidR="00C94B71" w:rsidRPr="001E0D2C">
        <w:rPr>
          <w:szCs w:val="28"/>
        </w:rPr>
        <w:t>[ngoại lệ 2]</w:t>
      </w:r>
    </w:p>
    <w:p w14:paraId="1152966D" w14:textId="77777777" w:rsidR="00B01997" w:rsidRPr="00483C63" w:rsidRDefault="00B01997" w:rsidP="008E6612">
      <w:pPr>
        <w:pStyle w:val="ListParagraph"/>
        <w:numPr>
          <w:ilvl w:val="0"/>
          <w:numId w:val="9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28618C65" w14:textId="77777777" w:rsidR="00B01997" w:rsidRDefault="00B01997" w:rsidP="00B01997">
      <w:pPr>
        <w:pStyle w:val="Heading4"/>
      </w:pPr>
      <w:r>
        <w:t>Các dòng sự kiện khác</w:t>
      </w:r>
    </w:p>
    <w:p w14:paraId="4153CC64" w14:textId="77777777" w:rsidR="00B01997" w:rsidRDefault="00B01997" w:rsidP="00B01997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  <w:r w:rsidR="00C94B71">
        <w:rPr>
          <w:lang w:val="en-US"/>
        </w:rPr>
        <w:t xml:space="preserve"> Người quản lý không muốn kích hoạt / khóa tìa khoản nữa</w:t>
      </w:r>
    </w:p>
    <w:p w14:paraId="46D50007" w14:textId="77777777" w:rsidR="00B01997" w:rsidRDefault="00B01997" w:rsidP="00B01997">
      <w:pPr>
        <w:ind w:left="720" w:firstLine="720"/>
        <w:rPr>
          <w:lang w:val="en-US"/>
        </w:rPr>
      </w:pPr>
      <w:r w:rsidRPr="001E0D2C">
        <w:rPr>
          <w:lang w:val="en-US"/>
        </w:rPr>
        <w:t>a.4.1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>chọn Hủy</w:t>
      </w:r>
    </w:p>
    <w:p w14:paraId="746EF55D" w14:textId="77777777" w:rsidR="00B01997" w:rsidRPr="001E0D2C" w:rsidRDefault="00B01997" w:rsidP="00B01997">
      <w:pPr>
        <w:ind w:left="1440"/>
        <w:rPr>
          <w:lang w:val="en-US"/>
        </w:rPr>
      </w:pPr>
      <w:r w:rsidRPr="001E0D2C">
        <w:rPr>
          <w:lang w:val="en-US"/>
        </w:rPr>
        <w:t>a.4.2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="00C94B71">
        <w:rPr>
          <w:lang w:val="en-US"/>
        </w:rPr>
        <w:t xml:space="preserve">không kích hoạt / khóa tìa khoản </w:t>
      </w:r>
      <w:r w:rsidRPr="001E0D2C">
        <w:rPr>
          <w:lang w:val="en-US"/>
        </w:rPr>
        <w:t>nữa và kết thúc</w:t>
      </w:r>
    </w:p>
    <w:p w14:paraId="5FC7F568" w14:textId="77777777" w:rsidR="00B01997" w:rsidRPr="001E0D2C" w:rsidRDefault="00B01997" w:rsidP="00B01997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Thông tin </w:t>
      </w:r>
      <w:r w:rsidR="003C7F98">
        <w:rPr>
          <w:lang w:val="en-US"/>
        </w:rPr>
        <w:t>xác nhận</w:t>
      </w:r>
      <w:r w:rsidRPr="001E0D2C">
        <w:rPr>
          <w:lang w:val="en-US"/>
        </w:rPr>
        <w:t xml:space="preserve"> không hợp lệ</w:t>
      </w:r>
    </w:p>
    <w:p w14:paraId="151E841B" w14:textId="77777777" w:rsidR="00B01997" w:rsidRPr="001E0D2C" w:rsidRDefault="00B01997" w:rsidP="00B01997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</w:t>
      </w:r>
      <w:r w:rsidR="003C7F98">
        <w:rPr>
          <w:lang w:val="en-US"/>
        </w:rPr>
        <w:t>xác nhận</w:t>
      </w:r>
      <w:r w:rsidRPr="001E0D2C">
        <w:rPr>
          <w:lang w:val="en-US"/>
        </w:rPr>
        <w:t xml:space="preserve"> không hợp lệ, </w:t>
      </w:r>
      <w:r w:rsidR="003C7F98">
        <w:rPr>
          <w:lang w:val="en-US"/>
        </w:rPr>
        <w:t>hủy thực hiện</w:t>
      </w:r>
    </w:p>
    <w:p w14:paraId="4EBEB3CF" w14:textId="77777777" w:rsidR="00B01997" w:rsidRPr="001C1259" w:rsidRDefault="00B01997" w:rsidP="00B01997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0504E84A" w14:textId="77777777" w:rsidR="00B01997" w:rsidRDefault="00B01997" w:rsidP="00B01997">
      <w:pPr>
        <w:pStyle w:val="Heading3"/>
      </w:pPr>
      <w:r>
        <w:t>Các yêu cầu đặc biệt</w:t>
      </w:r>
    </w:p>
    <w:p w14:paraId="28501B6D" w14:textId="77777777" w:rsidR="00B01997" w:rsidRPr="00B04F44" w:rsidRDefault="00B01997" w:rsidP="00B01997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2438F573" w14:textId="77777777" w:rsidR="00B01997" w:rsidRDefault="00B01997" w:rsidP="00B01997">
      <w:pPr>
        <w:pStyle w:val="Heading3"/>
      </w:pPr>
      <w:r w:rsidRPr="0037628A">
        <w:t>Trạng thái hệ thống khi bắt đầu thực hiện Use-case</w:t>
      </w:r>
    </w:p>
    <w:p w14:paraId="382CEFE1" w14:textId="77777777" w:rsidR="00B01997" w:rsidRPr="00B04F44" w:rsidRDefault="00B01997" w:rsidP="00B01997">
      <w:pPr>
        <w:ind w:left="720"/>
        <w:rPr>
          <w:lang w:val="en-US"/>
        </w:rPr>
      </w:pPr>
      <w:r>
        <w:rPr>
          <w:lang w:val="en-US"/>
        </w:rPr>
        <w:t>Người bán cần đăng nhập vào hệ thống với quyền là người quản lý</w:t>
      </w:r>
    </w:p>
    <w:p w14:paraId="2EFB5FEF" w14:textId="77777777" w:rsidR="00B01997" w:rsidRDefault="00B01997" w:rsidP="00B01997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7C9C1B74" w14:textId="77777777" w:rsidR="00B01997" w:rsidRDefault="00B01997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Nếu thành công, thông báo thêm loại sản phẩm thành công</w:t>
      </w:r>
    </w:p>
    <w:p w14:paraId="0BD623DC" w14:textId="77777777" w:rsidR="00B01997" w:rsidRPr="00B04F44" w:rsidRDefault="00B01997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>
        <w:rPr>
          <w:szCs w:val="28"/>
        </w:rPr>
        <w:t xml:space="preserve">quản lý </w:t>
      </w:r>
      <w:r>
        <w:rPr>
          <w:lang w:val="en-US"/>
        </w:rPr>
        <w:t>thêm thất bại và yêu cầu nhập lại</w:t>
      </w:r>
    </w:p>
    <w:p w14:paraId="312A65FF" w14:textId="77777777" w:rsidR="00B01997" w:rsidRDefault="00B01997" w:rsidP="00B01997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4297AE85" w14:textId="77777777" w:rsidR="00B01997" w:rsidRDefault="00B01997" w:rsidP="00B01997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72151535" w14:textId="62246967" w:rsidR="00A97AC2" w:rsidRPr="00A97AC2" w:rsidRDefault="00A97AC2" w:rsidP="00A97AC2">
      <w:pPr>
        <w:rPr>
          <w:lang w:val="en-US"/>
        </w:rPr>
      </w:pPr>
    </w:p>
    <w:p w14:paraId="6941E153" w14:textId="77777777" w:rsidR="00511E69" w:rsidRDefault="00511E69" w:rsidP="00511E69">
      <w:pPr>
        <w:rPr>
          <w:lang w:val="en-US"/>
        </w:rPr>
      </w:pPr>
    </w:p>
    <w:p w14:paraId="1F6E0FAF" w14:textId="77777777" w:rsidR="00AB0130" w:rsidRDefault="00AB0130" w:rsidP="00AB0130">
      <w:pPr>
        <w:ind w:left="1080"/>
        <w:rPr>
          <w:lang w:val="en-US"/>
        </w:rPr>
      </w:pPr>
    </w:p>
    <w:p w14:paraId="5C5C80F1" w14:textId="77777777" w:rsidR="00AB0130" w:rsidRPr="005C3239" w:rsidRDefault="00AB0130" w:rsidP="00AB0130">
      <w:pPr>
        <w:rPr>
          <w:lang w:val="en-US"/>
        </w:rPr>
      </w:pPr>
    </w:p>
    <w:p w14:paraId="393EDF11" w14:textId="71C40DBE" w:rsidR="00D74765" w:rsidRDefault="00D74765" w:rsidP="00D74765">
      <w:pPr>
        <w:pStyle w:val="Heading1"/>
        <w:rPr>
          <w:lang w:val="en-US"/>
        </w:rPr>
      </w:pPr>
      <w:bookmarkStart w:id="14" w:name="_Toc27249199"/>
      <w:r>
        <w:rPr>
          <w:lang w:val="en-US"/>
        </w:rPr>
        <w:t>Đặc tả Use-case “Register”</w:t>
      </w:r>
      <w:bookmarkEnd w:id="14"/>
    </w:p>
    <w:p w14:paraId="3C0070F6" w14:textId="4E741AEF" w:rsidR="00D74765" w:rsidRPr="0037628A" w:rsidRDefault="00D74765" w:rsidP="00D74765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Register</w:t>
      </w:r>
      <w:r w:rsidRPr="0037628A">
        <w:rPr>
          <w:color w:val="0000FF"/>
          <w:lang w:val="en-US"/>
        </w:rPr>
        <w:t>”</w:t>
      </w:r>
    </w:p>
    <w:p w14:paraId="77FA596B" w14:textId="77777777" w:rsidR="00D74765" w:rsidRDefault="00D74765" w:rsidP="00D74765">
      <w:pPr>
        <w:pStyle w:val="Heading3"/>
      </w:pPr>
      <w:r>
        <w:t>Tóm tắt</w:t>
      </w:r>
    </w:p>
    <w:p w14:paraId="5A4545B8" w14:textId="0B54B64A" w:rsidR="00D74765" w:rsidRDefault="00D74765" w:rsidP="00D74765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</w:t>
      </w:r>
      <w:r w:rsidR="00A07373">
        <w:rPr>
          <w:iCs/>
          <w:snapToGrid w:val="0"/>
          <w:color w:val="000000"/>
          <w:lang w:val="en-US"/>
        </w:rPr>
        <w:t>người dùng đăng kí tài khoản</w:t>
      </w:r>
    </w:p>
    <w:p w14:paraId="2E909AC2" w14:textId="1879F73B" w:rsidR="00D74765" w:rsidRPr="00483C63" w:rsidRDefault="00D74765" w:rsidP="00D74765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</w:t>
      </w:r>
      <w:r w:rsidR="00A07373">
        <w:rPr>
          <w:iCs/>
          <w:snapToGrid w:val="0"/>
          <w:color w:val="000000"/>
          <w:lang w:val="en-US"/>
        </w:rPr>
        <w:t>Không có</w:t>
      </w:r>
    </w:p>
    <w:p w14:paraId="7C8DC210" w14:textId="77777777" w:rsidR="00D74765" w:rsidRDefault="00D74765" w:rsidP="00D74765">
      <w:pPr>
        <w:pStyle w:val="Heading3"/>
      </w:pPr>
      <w:r>
        <w:t>Dòng sự kiện</w:t>
      </w:r>
    </w:p>
    <w:p w14:paraId="655AEBDA" w14:textId="77777777" w:rsidR="00D74765" w:rsidRDefault="00D74765" w:rsidP="00D74765">
      <w:pPr>
        <w:pStyle w:val="Heading4"/>
      </w:pPr>
      <w:r>
        <w:t>Dòng sự kiện chính</w:t>
      </w:r>
    </w:p>
    <w:p w14:paraId="6C16F6C4" w14:textId="1451272A" w:rsidR="00D74765" w:rsidRPr="00A07373" w:rsidRDefault="00D74765" w:rsidP="008E6612">
      <w:pPr>
        <w:pStyle w:val="ListParagraph"/>
        <w:numPr>
          <w:ilvl w:val="0"/>
          <w:numId w:val="10"/>
        </w:numPr>
        <w:rPr>
          <w:szCs w:val="28"/>
        </w:rPr>
      </w:pPr>
      <w:r w:rsidRPr="00A07373">
        <w:rPr>
          <w:szCs w:val="28"/>
        </w:rPr>
        <w:t xml:space="preserve">Từ giao diện chính người </w:t>
      </w:r>
      <w:r w:rsidR="00A07373">
        <w:rPr>
          <w:szCs w:val="28"/>
        </w:rPr>
        <w:t>dùng chọn đăng kí</w:t>
      </w:r>
    </w:p>
    <w:p w14:paraId="48059E9C" w14:textId="07F52AAD" w:rsidR="00D74765" w:rsidRDefault="00D74765" w:rsidP="008E6612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Hệ thống hiển thị giao diện </w:t>
      </w:r>
      <w:r w:rsidR="00A07373">
        <w:rPr>
          <w:szCs w:val="28"/>
        </w:rPr>
        <w:t>đăng kí tài khoản</w:t>
      </w:r>
    </w:p>
    <w:p w14:paraId="1AA2A59C" w14:textId="12BEA7FA" w:rsidR="00D74765" w:rsidRPr="001E0D2C" w:rsidRDefault="00D74765" w:rsidP="008E6612">
      <w:pPr>
        <w:pStyle w:val="ListParagraph"/>
        <w:numPr>
          <w:ilvl w:val="0"/>
          <w:numId w:val="10"/>
        </w:numPr>
        <w:rPr>
          <w:szCs w:val="28"/>
        </w:rPr>
      </w:pPr>
      <w:r w:rsidRPr="001E0D2C">
        <w:rPr>
          <w:szCs w:val="28"/>
        </w:rPr>
        <w:t xml:space="preserve">Người </w:t>
      </w:r>
      <w:r w:rsidR="00A07373">
        <w:rPr>
          <w:szCs w:val="28"/>
        </w:rPr>
        <w:t>dùng nhập thông tin đăng kí tài khoản</w:t>
      </w:r>
    </w:p>
    <w:p w14:paraId="6CB80A77" w14:textId="3CE5867A" w:rsidR="00D74765" w:rsidRPr="001E0D2C" w:rsidRDefault="00A07373" w:rsidP="008E6612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>Người dùng nhấn đăng kí [ngoại lệ 1]</w:t>
      </w:r>
    </w:p>
    <w:p w14:paraId="6B766B4B" w14:textId="5C06DF01" w:rsidR="00D74765" w:rsidRPr="001E0D2C" w:rsidRDefault="00A07373" w:rsidP="008E6612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>Hệ thống kiểm tra thông tin đăng kí hợp lệ</w:t>
      </w:r>
      <w:r w:rsidR="00D74765" w:rsidRPr="001E0D2C">
        <w:rPr>
          <w:szCs w:val="28"/>
        </w:rPr>
        <w:t>[ngoại lệ 2]</w:t>
      </w:r>
    </w:p>
    <w:p w14:paraId="38FF0406" w14:textId="77777777" w:rsidR="00D74765" w:rsidRPr="00483C63" w:rsidRDefault="00D74765" w:rsidP="008E6612">
      <w:pPr>
        <w:pStyle w:val="ListParagraph"/>
        <w:numPr>
          <w:ilvl w:val="0"/>
          <w:numId w:val="10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2A4A23B0" w14:textId="77777777" w:rsidR="00D74765" w:rsidRDefault="00D74765" w:rsidP="00D74765">
      <w:pPr>
        <w:pStyle w:val="Heading4"/>
      </w:pPr>
      <w:r>
        <w:t>Các dòng sự kiện khác</w:t>
      </w:r>
    </w:p>
    <w:p w14:paraId="7947D1AE" w14:textId="12E9991B" w:rsidR="00D74765" w:rsidRDefault="00D74765" w:rsidP="00D74765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  <w:r>
        <w:rPr>
          <w:lang w:val="en-US"/>
        </w:rPr>
        <w:t xml:space="preserve"> Người quản lý không muốn </w:t>
      </w:r>
      <w:r w:rsidR="00A07373">
        <w:rPr>
          <w:lang w:val="en-US"/>
        </w:rPr>
        <w:t>đăng kí tài khoản</w:t>
      </w:r>
      <w:r>
        <w:rPr>
          <w:lang w:val="en-US"/>
        </w:rPr>
        <w:t xml:space="preserve"> nữa</w:t>
      </w:r>
    </w:p>
    <w:p w14:paraId="5343E9A2" w14:textId="77777777" w:rsidR="00D74765" w:rsidRDefault="00D74765" w:rsidP="00D74765">
      <w:pPr>
        <w:ind w:left="720" w:firstLine="720"/>
        <w:rPr>
          <w:lang w:val="en-US"/>
        </w:rPr>
      </w:pPr>
      <w:r w:rsidRPr="001E0D2C">
        <w:rPr>
          <w:lang w:val="en-US"/>
        </w:rPr>
        <w:t>a.4.1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>chọn Hủy</w:t>
      </w:r>
    </w:p>
    <w:p w14:paraId="6F66DB91" w14:textId="4048C432" w:rsidR="00D74765" w:rsidRPr="001E0D2C" w:rsidRDefault="00D74765" w:rsidP="00D74765">
      <w:pPr>
        <w:ind w:left="1440"/>
        <w:rPr>
          <w:lang w:val="en-US"/>
        </w:rPr>
      </w:pPr>
      <w:r w:rsidRPr="001E0D2C">
        <w:rPr>
          <w:lang w:val="en-US"/>
        </w:rPr>
        <w:t>a.4.2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>
        <w:rPr>
          <w:lang w:val="en-US"/>
        </w:rPr>
        <w:t xml:space="preserve">không </w:t>
      </w:r>
      <w:r w:rsidR="00A07373">
        <w:rPr>
          <w:lang w:val="en-US"/>
        </w:rPr>
        <w:t>đăng kí tài khoản</w:t>
      </w:r>
      <w:r>
        <w:rPr>
          <w:lang w:val="en-US"/>
        </w:rPr>
        <w:t xml:space="preserve"> </w:t>
      </w:r>
      <w:r w:rsidRPr="001E0D2C">
        <w:rPr>
          <w:lang w:val="en-US"/>
        </w:rPr>
        <w:t>nữa và kết thúc</w:t>
      </w:r>
    </w:p>
    <w:p w14:paraId="58024335" w14:textId="77777777" w:rsidR="00D74765" w:rsidRPr="001E0D2C" w:rsidRDefault="00D74765" w:rsidP="00D74765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</w:t>
      </w:r>
    </w:p>
    <w:p w14:paraId="69D93A11" w14:textId="77777777" w:rsidR="00D74765" w:rsidRPr="001E0D2C" w:rsidRDefault="00D74765" w:rsidP="00D74765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lệ, </w:t>
      </w:r>
      <w:r>
        <w:rPr>
          <w:lang w:val="en-US"/>
        </w:rPr>
        <w:t>hủy thực hiện</w:t>
      </w:r>
    </w:p>
    <w:p w14:paraId="4D959B01" w14:textId="77777777" w:rsidR="00D74765" w:rsidRPr="001C1259" w:rsidRDefault="00D74765" w:rsidP="00D74765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7F6866BA" w14:textId="77777777" w:rsidR="00D74765" w:rsidRDefault="00D74765" w:rsidP="00D74765">
      <w:pPr>
        <w:pStyle w:val="Heading3"/>
      </w:pPr>
      <w:r>
        <w:t>Các yêu cầu đặc biệt</w:t>
      </w:r>
    </w:p>
    <w:p w14:paraId="6339E6F4" w14:textId="77777777" w:rsidR="00D74765" w:rsidRPr="00B04F44" w:rsidRDefault="00D74765" w:rsidP="00D74765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3F5E025F" w14:textId="77777777" w:rsidR="00D74765" w:rsidRDefault="00D74765" w:rsidP="00D74765">
      <w:pPr>
        <w:pStyle w:val="Heading3"/>
      </w:pPr>
      <w:r w:rsidRPr="0037628A">
        <w:t>Trạng thái hệ thống khi bắt đầu thực hiện Use-case</w:t>
      </w:r>
    </w:p>
    <w:p w14:paraId="148DC74A" w14:textId="54EF39B3" w:rsidR="00D74765" w:rsidRPr="00B04F44" w:rsidRDefault="00D74765" w:rsidP="00D74765">
      <w:pPr>
        <w:ind w:left="720"/>
        <w:rPr>
          <w:lang w:val="en-US"/>
        </w:rPr>
      </w:pPr>
      <w:r>
        <w:rPr>
          <w:lang w:val="en-US"/>
        </w:rPr>
        <w:t xml:space="preserve">Người </w:t>
      </w:r>
      <w:r w:rsidR="00A07373">
        <w:rPr>
          <w:lang w:val="en-US"/>
        </w:rPr>
        <w:t>dùng chưa có tài khoản</w:t>
      </w:r>
    </w:p>
    <w:p w14:paraId="1E230E05" w14:textId="77777777" w:rsidR="00D74765" w:rsidRDefault="00D74765" w:rsidP="00D74765">
      <w:pPr>
        <w:pStyle w:val="Heading3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41DD88C5" w14:textId="0AD5FDEA" w:rsidR="00D74765" w:rsidRDefault="00D74765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thông báo </w:t>
      </w:r>
      <w:r w:rsidR="004E40DB">
        <w:rPr>
          <w:lang w:val="en-US"/>
        </w:rPr>
        <w:t>đăng kí</w:t>
      </w:r>
      <w:r>
        <w:rPr>
          <w:lang w:val="en-US"/>
        </w:rPr>
        <w:t xml:space="preserve"> thành công</w:t>
      </w:r>
    </w:p>
    <w:p w14:paraId="6AD4B4D2" w14:textId="22AB45C6" w:rsidR="00D74765" w:rsidRPr="00B04F44" w:rsidRDefault="00D74765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 w:rsidR="004E40DB">
        <w:rPr>
          <w:szCs w:val="28"/>
          <w:lang w:val="en-US"/>
        </w:rPr>
        <w:t>dùng đăng kí thất bại</w:t>
      </w:r>
      <w:r>
        <w:rPr>
          <w:lang w:val="en-US"/>
        </w:rPr>
        <w:t xml:space="preserve"> và yêu cầu nhập lại</w:t>
      </w:r>
    </w:p>
    <w:p w14:paraId="7D29D286" w14:textId="77777777" w:rsidR="00D74765" w:rsidRDefault="00D74765" w:rsidP="00D74765">
      <w:pPr>
        <w:pStyle w:val="Heading3"/>
        <w:rPr>
          <w:lang w:val="en-US"/>
        </w:rPr>
      </w:pPr>
      <w:r>
        <w:rPr>
          <w:lang w:val="en-US"/>
        </w:rPr>
        <w:t>Điểm mở rộng</w:t>
      </w:r>
    </w:p>
    <w:p w14:paraId="487E50CC" w14:textId="77777777" w:rsidR="00D74765" w:rsidRDefault="00D74765" w:rsidP="00D74765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5155BAC5" w14:textId="56BC7614" w:rsidR="00734564" w:rsidRDefault="00734564" w:rsidP="00734564">
      <w:pPr>
        <w:pStyle w:val="Heading1"/>
        <w:rPr>
          <w:lang w:val="en-US"/>
        </w:rPr>
      </w:pPr>
      <w:bookmarkStart w:id="15" w:name="_Toc27249200"/>
      <w:r>
        <w:rPr>
          <w:lang w:val="en-US"/>
        </w:rPr>
        <w:lastRenderedPageBreak/>
        <w:t>Đặc tả Use-case “Manage User”</w:t>
      </w:r>
      <w:bookmarkEnd w:id="15"/>
    </w:p>
    <w:p w14:paraId="60EB04CF" w14:textId="1D8C7005" w:rsidR="00734564" w:rsidRPr="0037628A" w:rsidRDefault="00734564" w:rsidP="00734564">
      <w:pPr>
        <w:pStyle w:val="Heading3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Add User</w:t>
      </w:r>
      <w:r w:rsidRPr="0037628A">
        <w:rPr>
          <w:color w:val="0000FF"/>
          <w:lang w:val="en-US"/>
        </w:rPr>
        <w:t>”</w:t>
      </w:r>
    </w:p>
    <w:p w14:paraId="332472F5" w14:textId="7B036ED4" w:rsidR="00734564" w:rsidRDefault="00734564" w:rsidP="00734564">
      <w:pPr>
        <w:pStyle w:val="Heading4"/>
      </w:pPr>
      <w:r>
        <w:t>Tóm tắt</w:t>
      </w:r>
    </w:p>
    <w:p w14:paraId="185B0137" w14:textId="766F0082" w:rsidR="00734564" w:rsidRDefault="00734564" w:rsidP="00734564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</w:t>
      </w:r>
      <w:r>
        <w:rPr>
          <w:iCs/>
          <w:snapToGrid w:val="0"/>
          <w:color w:val="000000"/>
          <w:lang w:val="en-US"/>
        </w:rPr>
        <w:t>Thêm tài khoản người dùng</w:t>
      </w:r>
    </w:p>
    <w:p w14:paraId="764A5725" w14:textId="4AA8FD3B" w:rsidR="00734564" w:rsidRPr="00483C63" w:rsidRDefault="00734564" w:rsidP="00734564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</w:t>
      </w:r>
      <w:r>
        <w:rPr>
          <w:iCs/>
          <w:snapToGrid w:val="0"/>
          <w:color w:val="000000"/>
          <w:lang w:val="en-US"/>
        </w:rPr>
        <w:t>quản lý đăng nhập với quyền là người quản lý</w:t>
      </w:r>
    </w:p>
    <w:p w14:paraId="5C4B8334" w14:textId="77777777" w:rsidR="00734564" w:rsidRDefault="00734564" w:rsidP="00734564">
      <w:pPr>
        <w:pStyle w:val="Heading4"/>
      </w:pPr>
      <w:r>
        <w:t>Dòng sự kiện chính</w:t>
      </w:r>
    </w:p>
    <w:p w14:paraId="57F54325" w14:textId="60BB6634" w:rsidR="00734564" w:rsidRPr="00734564" w:rsidRDefault="00734564" w:rsidP="008E6612">
      <w:pPr>
        <w:pStyle w:val="ListParagraph"/>
        <w:numPr>
          <w:ilvl w:val="0"/>
          <w:numId w:val="11"/>
        </w:numPr>
        <w:rPr>
          <w:szCs w:val="28"/>
        </w:rPr>
      </w:pPr>
      <w:r w:rsidRPr="00734564">
        <w:rPr>
          <w:szCs w:val="28"/>
        </w:rPr>
        <w:t>Từ giao diện chính người quản lý chọn quản lý tài khoản</w:t>
      </w:r>
    </w:p>
    <w:p w14:paraId="771DD9CD" w14:textId="0A6B9C18" w:rsidR="00734564" w:rsidRPr="00734564" w:rsidRDefault="00734564" w:rsidP="008E6612">
      <w:pPr>
        <w:pStyle w:val="ListParagraph"/>
        <w:numPr>
          <w:ilvl w:val="0"/>
          <w:numId w:val="11"/>
        </w:numPr>
        <w:rPr>
          <w:szCs w:val="28"/>
        </w:rPr>
      </w:pPr>
      <w:r w:rsidRPr="00734564">
        <w:rPr>
          <w:szCs w:val="28"/>
        </w:rPr>
        <w:t>Hệ thống hiển thị giao diện quản lý tài khoản</w:t>
      </w:r>
    </w:p>
    <w:p w14:paraId="4F3974E0" w14:textId="74EADAF5" w:rsidR="00734564" w:rsidRDefault="00734564" w:rsidP="008E6612">
      <w:pPr>
        <w:pStyle w:val="ListParagraph"/>
        <w:numPr>
          <w:ilvl w:val="0"/>
          <w:numId w:val="11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="00260CAE">
        <w:rPr>
          <w:szCs w:val="28"/>
        </w:rPr>
        <w:t>chọn thêm mới</w:t>
      </w:r>
      <w:r w:rsidRPr="001E0D2C">
        <w:rPr>
          <w:szCs w:val="28"/>
        </w:rPr>
        <w:t>[ngoại lệ 1]</w:t>
      </w:r>
    </w:p>
    <w:p w14:paraId="70DECDA1" w14:textId="58F5B1FB" w:rsidR="00260CAE" w:rsidRPr="001E0D2C" w:rsidRDefault="00260CAE" w:rsidP="008E6612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>Người quản lý nhập thông tin cần thiết</w:t>
      </w:r>
    </w:p>
    <w:p w14:paraId="6A458253" w14:textId="127F8491" w:rsidR="00734564" w:rsidRPr="001E0D2C" w:rsidRDefault="00734564" w:rsidP="008E6612">
      <w:pPr>
        <w:pStyle w:val="ListParagraph"/>
        <w:numPr>
          <w:ilvl w:val="0"/>
          <w:numId w:val="11"/>
        </w:numPr>
        <w:rPr>
          <w:szCs w:val="28"/>
        </w:rPr>
      </w:pPr>
      <w:r w:rsidRPr="001E0D2C">
        <w:rPr>
          <w:szCs w:val="28"/>
        </w:rPr>
        <w:t xml:space="preserve">Hệ thống </w:t>
      </w:r>
      <w:r>
        <w:rPr>
          <w:szCs w:val="28"/>
        </w:rPr>
        <w:t>thông báo xác nhận</w:t>
      </w:r>
      <w:r w:rsidR="00260CAE">
        <w:rPr>
          <w:szCs w:val="28"/>
        </w:rPr>
        <w:t xml:space="preserve"> </w:t>
      </w:r>
      <w:r w:rsidR="00260CAE" w:rsidRPr="001E0D2C">
        <w:rPr>
          <w:szCs w:val="28"/>
        </w:rPr>
        <w:t>[ngoại lệ 2]</w:t>
      </w:r>
    </w:p>
    <w:p w14:paraId="76E774DC" w14:textId="77777777" w:rsidR="00734564" w:rsidRPr="00483C63" w:rsidRDefault="00734564" w:rsidP="008E6612">
      <w:pPr>
        <w:pStyle w:val="ListParagraph"/>
        <w:numPr>
          <w:ilvl w:val="0"/>
          <w:numId w:val="11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287B1CCD" w14:textId="77777777" w:rsidR="00734564" w:rsidRDefault="00734564" w:rsidP="00734564">
      <w:pPr>
        <w:pStyle w:val="Heading4"/>
      </w:pPr>
      <w:r>
        <w:t>Các dòng sự kiện khác</w:t>
      </w:r>
    </w:p>
    <w:p w14:paraId="160CA823" w14:textId="2019BE79" w:rsidR="00734564" w:rsidRDefault="00734564" w:rsidP="00734564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  <w:r>
        <w:rPr>
          <w:lang w:val="en-US"/>
        </w:rPr>
        <w:t xml:space="preserve"> Người quản lý không </w:t>
      </w:r>
      <w:r w:rsidR="005513C3">
        <w:rPr>
          <w:lang w:val="en-US"/>
        </w:rPr>
        <w:t>thêm mới tài</w:t>
      </w:r>
      <w:r>
        <w:rPr>
          <w:lang w:val="en-US"/>
        </w:rPr>
        <w:t xml:space="preserve"> khoản nữa</w:t>
      </w:r>
    </w:p>
    <w:p w14:paraId="7E9AFB03" w14:textId="186CC6C2" w:rsidR="00734564" w:rsidRDefault="00734564" w:rsidP="00734564">
      <w:pPr>
        <w:ind w:left="720" w:firstLine="720"/>
        <w:rPr>
          <w:lang w:val="en-US"/>
        </w:rPr>
      </w:pPr>
      <w:r w:rsidRPr="001E0D2C">
        <w:rPr>
          <w:lang w:val="en-US"/>
        </w:rPr>
        <w:t>a.</w:t>
      </w:r>
      <w:r w:rsidR="000C2222">
        <w:rPr>
          <w:lang w:val="en-US"/>
        </w:rPr>
        <w:t>3</w:t>
      </w:r>
      <w:r w:rsidRPr="001E0D2C">
        <w:rPr>
          <w:lang w:val="en-US"/>
        </w:rPr>
        <w:t>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>chọn Hủy</w:t>
      </w:r>
    </w:p>
    <w:p w14:paraId="1A9C9A0D" w14:textId="63DDB60B" w:rsidR="00734564" w:rsidRPr="001E0D2C" w:rsidRDefault="00734564" w:rsidP="00734564">
      <w:pPr>
        <w:ind w:left="1440"/>
        <w:rPr>
          <w:lang w:val="en-US"/>
        </w:rPr>
      </w:pPr>
      <w:r w:rsidRPr="001E0D2C">
        <w:rPr>
          <w:lang w:val="en-US"/>
        </w:rPr>
        <w:t>a.</w:t>
      </w:r>
      <w:r w:rsidR="000C2222">
        <w:rPr>
          <w:lang w:val="en-US"/>
        </w:rPr>
        <w:t>3</w:t>
      </w:r>
      <w:r w:rsidRPr="001E0D2C">
        <w:rPr>
          <w:lang w:val="en-US"/>
        </w:rPr>
        <w:t>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>
        <w:rPr>
          <w:lang w:val="en-US"/>
        </w:rPr>
        <w:t xml:space="preserve">không </w:t>
      </w:r>
      <w:r w:rsidR="005513C3">
        <w:rPr>
          <w:lang w:val="en-US"/>
        </w:rPr>
        <w:t>không thêm mới</w:t>
      </w:r>
      <w:r>
        <w:rPr>
          <w:lang w:val="en-US"/>
        </w:rPr>
        <w:t xml:space="preserve"> khoản </w:t>
      </w:r>
      <w:r w:rsidRPr="001E0D2C">
        <w:rPr>
          <w:lang w:val="en-US"/>
        </w:rPr>
        <w:t>nữa và kết thúc</w:t>
      </w:r>
    </w:p>
    <w:p w14:paraId="04CEB739" w14:textId="77777777" w:rsidR="00734564" w:rsidRPr="001E0D2C" w:rsidRDefault="00734564" w:rsidP="00734564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2: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</w:t>
      </w:r>
    </w:p>
    <w:p w14:paraId="0957B8A9" w14:textId="77777777" w:rsidR="00734564" w:rsidRPr="001E0D2C" w:rsidRDefault="00734564" w:rsidP="00734564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lệ, </w:t>
      </w:r>
      <w:r>
        <w:rPr>
          <w:lang w:val="en-US"/>
        </w:rPr>
        <w:t>hủy thực hiện</w:t>
      </w:r>
    </w:p>
    <w:p w14:paraId="4DDEE358" w14:textId="77777777" w:rsidR="00734564" w:rsidRDefault="00734564" w:rsidP="00734564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4AE35B20" w14:textId="5440984C" w:rsidR="00734564" w:rsidRDefault="00734564" w:rsidP="00734564">
      <w:pPr>
        <w:pStyle w:val="Heading4"/>
      </w:pPr>
      <w:r>
        <w:rPr>
          <w:lang w:val="en-US"/>
        </w:rPr>
        <w:t xml:space="preserve"> </w:t>
      </w:r>
      <w:r>
        <w:t xml:space="preserve">Các </w:t>
      </w:r>
      <w:r>
        <w:rPr>
          <w:lang w:val="en-US"/>
        </w:rPr>
        <w:t>yêu cầu đặc biệt</w:t>
      </w:r>
    </w:p>
    <w:p w14:paraId="0F2BC89F" w14:textId="77777777" w:rsidR="00734564" w:rsidRPr="00B04F44" w:rsidRDefault="00734564" w:rsidP="00734564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036E837E" w14:textId="230089EA" w:rsidR="00734564" w:rsidRDefault="00734564" w:rsidP="00734564">
      <w:pPr>
        <w:pStyle w:val="Heading4"/>
      </w:pPr>
      <w:r w:rsidRPr="0037628A">
        <w:t>Trạng thái hệ thống khi bắt đầu thực hiện Use-case</w:t>
      </w:r>
    </w:p>
    <w:p w14:paraId="41B720A3" w14:textId="77777777" w:rsidR="00734564" w:rsidRPr="00B04F44" w:rsidRDefault="00734564" w:rsidP="00734564">
      <w:pPr>
        <w:ind w:left="720"/>
        <w:rPr>
          <w:lang w:val="en-US"/>
        </w:rPr>
      </w:pPr>
      <w:r>
        <w:rPr>
          <w:lang w:val="en-US"/>
        </w:rPr>
        <w:t>Người bán cần đăng nhập vào hệ thống với quyền là người quản lý</w:t>
      </w:r>
    </w:p>
    <w:p w14:paraId="296BD8F8" w14:textId="71079246" w:rsidR="00734564" w:rsidRDefault="00734564" w:rsidP="00734564">
      <w:pPr>
        <w:pStyle w:val="Heading4"/>
        <w:rPr>
          <w:lang w:val="en-US"/>
        </w:rPr>
      </w:pPr>
      <w:r>
        <w:rPr>
          <w:lang w:val="en-US"/>
        </w:rPr>
        <w:t>Trạng thái hệ thống sau khi thực hiện Use-case</w:t>
      </w:r>
    </w:p>
    <w:p w14:paraId="296F6E13" w14:textId="75A97C5D" w:rsidR="00734564" w:rsidRDefault="00734564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thành công, thông báo thêm </w:t>
      </w:r>
      <w:r w:rsidR="005513C3">
        <w:rPr>
          <w:lang w:val="en-US"/>
        </w:rPr>
        <w:t xml:space="preserve">tài khoản mới </w:t>
      </w:r>
      <w:r>
        <w:rPr>
          <w:lang w:val="en-US"/>
        </w:rPr>
        <w:t>thành công</w:t>
      </w:r>
    </w:p>
    <w:p w14:paraId="32DE896C" w14:textId="77777777" w:rsidR="00734564" w:rsidRPr="00B04F44" w:rsidRDefault="00734564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>
        <w:rPr>
          <w:szCs w:val="28"/>
        </w:rPr>
        <w:t xml:space="preserve">quản lý </w:t>
      </w:r>
      <w:r>
        <w:rPr>
          <w:lang w:val="en-US"/>
        </w:rPr>
        <w:t>thêm thất bại và yêu cầu nhập lại</w:t>
      </w:r>
    </w:p>
    <w:p w14:paraId="1E4AC8C2" w14:textId="5FC62FD6" w:rsidR="00734564" w:rsidRDefault="00734564" w:rsidP="00734564">
      <w:pPr>
        <w:pStyle w:val="Heading4"/>
        <w:rPr>
          <w:lang w:val="en-US"/>
        </w:rPr>
      </w:pPr>
      <w:r>
        <w:rPr>
          <w:lang w:val="en-US"/>
        </w:rPr>
        <w:t>Điểm mở rộng</w:t>
      </w:r>
    </w:p>
    <w:p w14:paraId="05A2C248" w14:textId="5003FC5A" w:rsidR="00260CAE" w:rsidRDefault="00734564" w:rsidP="00260CAE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37FC7586" w14:textId="565A6BE9" w:rsidR="00260CAE" w:rsidRPr="0037628A" w:rsidRDefault="00260CAE" w:rsidP="00260CAE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Delete/ChangeRole User</w:t>
      </w:r>
      <w:r w:rsidRPr="0037628A">
        <w:rPr>
          <w:color w:val="0000FF"/>
          <w:lang w:val="en-US"/>
        </w:rPr>
        <w:t>”</w:t>
      </w:r>
    </w:p>
    <w:p w14:paraId="6B357A88" w14:textId="77777777" w:rsidR="00260CAE" w:rsidRDefault="00260CAE" w:rsidP="00260CAE">
      <w:pPr>
        <w:pStyle w:val="Heading4"/>
      </w:pPr>
      <w:r>
        <w:t>Tóm tắt</w:t>
      </w:r>
    </w:p>
    <w:p w14:paraId="7DAA9FF9" w14:textId="2FB4D4F4" w:rsidR="00260CAE" w:rsidRDefault="00260CAE" w:rsidP="00260CAE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Mô tả</w:t>
      </w:r>
      <w:r w:rsidRPr="00483C63">
        <w:rPr>
          <w:iCs/>
          <w:snapToGrid w:val="0"/>
          <w:color w:val="000000"/>
          <w:lang w:val="en-US"/>
        </w:rPr>
        <w:t xml:space="preserve">: Cho phép </w:t>
      </w:r>
      <w:r>
        <w:rPr>
          <w:iCs/>
          <w:snapToGrid w:val="0"/>
          <w:color w:val="000000"/>
          <w:lang w:val="en-US"/>
        </w:rPr>
        <w:t>Xóa hoặc thay đổi vai trò tài khoản người dùng</w:t>
      </w:r>
    </w:p>
    <w:p w14:paraId="15C81B4E" w14:textId="77777777" w:rsidR="00260CAE" w:rsidRPr="00483C63" w:rsidRDefault="00260CAE" w:rsidP="00260CAE">
      <w:pPr>
        <w:pStyle w:val="BodyText"/>
        <w:jc w:val="both"/>
        <w:rPr>
          <w:iCs/>
          <w:snapToGrid w:val="0"/>
          <w:color w:val="000000"/>
          <w:lang w:val="en-US"/>
        </w:rPr>
      </w:pPr>
      <w:r w:rsidRPr="00483C63">
        <w:rPr>
          <w:b/>
          <w:bCs/>
          <w:iCs/>
          <w:snapToGrid w:val="0"/>
          <w:color w:val="000000"/>
          <w:lang w:val="en-US"/>
        </w:rPr>
        <w:t>Điều kiện tiên quyết:</w:t>
      </w:r>
      <w:r w:rsidRPr="00483C63">
        <w:rPr>
          <w:iCs/>
          <w:snapToGrid w:val="0"/>
          <w:color w:val="000000"/>
          <w:lang w:val="en-US"/>
        </w:rPr>
        <w:t xml:space="preserve"> Người </w:t>
      </w:r>
      <w:r>
        <w:rPr>
          <w:iCs/>
          <w:snapToGrid w:val="0"/>
          <w:color w:val="000000"/>
          <w:lang w:val="en-US"/>
        </w:rPr>
        <w:t>quản lý đăng nhập với quyền là người quản lý</w:t>
      </w:r>
    </w:p>
    <w:p w14:paraId="38CC3EF3" w14:textId="77777777" w:rsidR="00260CAE" w:rsidRDefault="00260CAE" w:rsidP="00260CAE">
      <w:pPr>
        <w:pStyle w:val="Heading4"/>
      </w:pPr>
      <w:r>
        <w:t>Dòng sự kiện chính</w:t>
      </w:r>
    </w:p>
    <w:p w14:paraId="0E97D249" w14:textId="3B96572C" w:rsidR="00260CAE" w:rsidRPr="00260CAE" w:rsidRDefault="00260CAE" w:rsidP="008E6612">
      <w:pPr>
        <w:pStyle w:val="ListParagraph"/>
        <w:numPr>
          <w:ilvl w:val="0"/>
          <w:numId w:val="12"/>
        </w:numPr>
        <w:rPr>
          <w:szCs w:val="28"/>
        </w:rPr>
      </w:pPr>
      <w:r w:rsidRPr="00260CAE">
        <w:rPr>
          <w:szCs w:val="28"/>
        </w:rPr>
        <w:t>Từ giao diện chính người quản lý chọn quản lý tài khoản</w:t>
      </w:r>
    </w:p>
    <w:p w14:paraId="716B0479" w14:textId="77777777" w:rsidR="00260CAE" w:rsidRPr="00734564" w:rsidRDefault="00260CAE" w:rsidP="008E6612">
      <w:pPr>
        <w:pStyle w:val="ListParagraph"/>
        <w:numPr>
          <w:ilvl w:val="0"/>
          <w:numId w:val="12"/>
        </w:numPr>
        <w:rPr>
          <w:szCs w:val="28"/>
        </w:rPr>
      </w:pPr>
      <w:r w:rsidRPr="00734564">
        <w:rPr>
          <w:szCs w:val="28"/>
        </w:rPr>
        <w:t>Hệ thống hiển thị giao diện quản lý tài khoản</w:t>
      </w:r>
    </w:p>
    <w:p w14:paraId="31977A83" w14:textId="3BCC3288" w:rsidR="00260CAE" w:rsidRDefault="00260CAE" w:rsidP="008E6612">
      <w:pPr>
        <w:pStyle w:val="ListParagraph"/>
        <w:numPr>
          <w:ilvl w:val="0"/>
          <w:numId w:val="12"/>
        </w:numPr>
        <w:rPr>
          <w:szCs w:val="28"/>
        </w:rPr>
      </w:pPr>
      <w:r w:rsidRPr="001E0D2C">
        <w:rPr>
          <w:szCs w:val="28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szCs w:val="28"/>
        </w:rPr>
        <w:t>chọ</w:t>
      </w:r>
      <w:r>
        <w:rPr>
          <w:szCs w:val="28"/>
        </w:rPr>
        <w:t>n tài khoản cần thực hiện</w:t>
      </w:r>
      <w:r w:rsidRPr="001E0D2C">
        <w:rPr>
          <w:szCs w:val="28"/>
        </w:rPr>
        <w:t>[ngoại lệ 1]</w:t>
      </w:r>
    </w:p>
    <w:p w14:paraId="23BB603A" w14:textId="3BFEDD27" w:rsidR="000C2222" w:rsidRPr="001E0D2C" w:rsidRDefault="000C2222" w:rsidP="008E6612">
      <w:pPr>
        <w:pStyle w:val="ListParagraph"/>
        <w:numPr>
          <w:ilvl w:val="0"/>
          <w:numId w:val="12"/>
        </w:numPr>
        <w:rPr>
          <w:szCs w:val="28"/>
        </w:rPr>
      </w:pPr>
      <w:r>
        <w:rPr>
          <w:szCs w:val="28"/>
        </w:rPr>
        <w:t>Người quản lý chọn Delete hoặc Change Role [ngoại lệ 2]</w:t>
      </w:r>
    </w:p>
    <w:p w14:paraId="1B43C471" w14:textId="1B67FF94" w:rsidR="00260CAE" w:rsidRPr="001E0D2C" w:rsidRDefault="00260CAE" w:rsidP="008E6612">
      <w:pPr>
        <w:pStyle w:val="ListParagraph"/>
        <w:numPr>
          <w:ilvl w:val="0"/>
          <w:numId w:val="12"/>
        </w:numPr>
        <w:rPr>
          <w:szCs w:val="28"/>
        </w:rPr>
      </w:pPr>
      <w:r w:rsidRPr="001E0D2C">
        <w:rPr>
          <w:szCs w:val="28"/>
        </w:rPr>
        <w:t xml:space="preserve">Hệ thống </w:t>
      </w:r>
      <w:r>
        <w:rPr>
          <w:szCs w:val="28"/>
        </w:rPr>
        <w:t>thông báo xác nhận</w:t>
      </w:r>
      <w:r w:rsidR="000C2222">
        <w:rPr>
          <w:szCs w:val="28"/>
        </w:rPr>
        <w:t xml:space="preserve"> </w:t>
      </w:r>
      <w:r w:rsidR="000C2222" w:rsidRPr="001E0D2C">
        <w:rPr>
          <w:szCs w:val="28"/>
        </w:rPr>
        <w:t xml:space="preserve">[ngoại lệ </w:t>
      </w:r>
      <w:r w:rsidR="000C2222">
        <w:rPr>
          <w:szCs w:val="28"/>
        </w:rPr>
        <w:t>3</w:t>
      </w:r>
      <w:r w:rsidR="000C2222" w:rsidRPr="001E0D2C">
        <w:rPr>
          <w:szCs w:val="28"/>
        </w:rPr>
        <w:t>]</w:t>
      </w:r>
    </w:p>
    <w:p w14:paraId="06CB6B5E" w14:textId="77777777" w:rsidR="00260CAE" w:rsidRPr="00483C63" w:rsidRDefault="00260CAE" w:rsidP="008E6612">
      <w:pPr>
        <w:pStyle w:val="ListParagraph"/>
        <w:numPr>
          <w:ilvl w:val="0"/>
          <w:numId w:val="12"/>
        </w:numPr>
        <w:rPr>
          <w:szCs w:val="28"/>
        </w:rPr>
      </w:pPr>
      <w:r>
        <w:rPr>
          <w:szCs w:val="28"/>
        </w:rPr>
        <w:t>Nếu thông tin hợp lệ thông báo thành công hoặc ngược lại thông báo thất bại</w:t>
      </w:r>
    </w:p>
    <w:p w14:paraId="44E2966B" w14:textId="77777777" w:rsidR="00260CAE" w:rsidRDefault="00260CAE" w:rsidP="00260CAE">
      <w:pPr>
        <w:pStyle w:val="Heading4"/>
      </w:pPr>
      <w:r>
        <w:t>Các dòng sự kiện khác</w:t>
      </w:r>
    </w:p>
    <w:p w14:paraId="43B15339" w14:textId="5062BE9E" w:rsidR="00260CAE" w:rsidRDefault="00260CAE" w:rsidP="00260CAE">
      <w:pPr>
        <w:ind w:firstLine="720"/>
        <w:rPr>
          <w:lang w:val="en-US"/>
        </w:rPr>
      </w:pPr>
      <w:r w:rsidRPr="001E0D2C">
        <w:rPr>
          <w:lang w:val="en-US"/>
        </w:rPr>
        <w:t>Ngoại lệ 1:</w:t>
      </w:r>
      <w:r>
        <w:rPr>
          <w:lang w:val="en-US"/>
        </w:rPr>
        <w:t xml:space="preserve"> Người quản lý không muốn </w:t>
      </w:r>
      <w:r w:rsidR="000C2222">
        <w:rPr>
          <w:lang w:val="en-US"/>
        </w:rPr>
        <w:t>chọn tài</w:t>
      </w:r>
      <w:r>
        <w:rPr>
          <w:lang w:val="en-US"/>
        </w:rPr>
        <w:t xml:space="preserve"> khoản</w:t>
      </w:r>
      <w:r w:rsidR="000C2222">
        <w:rPr>
          <w:lang w:val="en-US"/>
        </w:rPr>
        <w:t xml:space="preserve"> đó</w:t>
      </w:r>
      <w:r>
        <w:rPr>
          <w:lang w:val="en-US"/>
        </w:rPr>
        <w:t xml:space="preserve"> nữa</w:t>
      </w:r>
    </w:p>
    <w:p w14:paraId="04D28F12" w14:textId="648F57CC" w:rsidR="00260CAE" w:rsidRDefault="00260CAE" w:rsidP="00260CAE">
      <w:pPr>
        <w:ind w:left="720" w:firstLine="720"/>
        <w:rPr>
          <w:lang w:val="en-US"/>
        </w:rPr>
      </w:pPr>
      <w:r w:rsidRPr="001E0D2C">
        <w:rPr>
          <w:lang w:val="en-US"/>
        </w:rPr>
        <w:t>a.</w:t>
      </w:r>
      <w:r w:rsidR="00B71652">
        <w:rPr>
          <w:lang w:val="en-US"/>
        </w:rPr>
        <w:t>3</w:t>
      </w:r>
      <w:r w:rsidRPr="001E0D2C">
        <w:rPr>
          <w:lang w:val="en-US"/>
        </w:rPr>
        <w:t>.1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Pr="001E0D2C">
        <w:rPr>
          <w:lang w:val="en-US"/>
        </w:rPr>
        <w:t xml:space="preserve">chọn </w:t>
      </w:r>
      <w:r w:rsidR="000C2222">
        <w:rPr>
          <w:lang w:val="en-US"/>
        </w:rPr>
        <w:t>lại tài khoản đó</w:t>
      </w:r>
    </w:p>
    <w:p w14:paraId="1CC76575" w14:textId="1D1B0464" w:rsidR="00260CAE" w:rsidRDefault="00260CAE" w:rsidP="00260CAE">
      <w:pPr>
        <w:ind w:left="1440"/>
        <w:rPr>
          <w:lang w:val="en-US"/>
        </w:rPr>
      </w:pPr>
      <w:r w:rsidRPr="001E0D2C">
        <w:rPr>
          <w:lang w:val="en-US"/>
        </w:rPr>
        <w:t>a.</w:t>
      </w:r>
      <w:r w:rsidR="00B71652">
        <w:rPr>
          <w:lang w:val="en-US"/>
        </w:rPr>
        <w:t>3</w:t>
      </w:r>
      <w:r w:rsidRPr="001E0D2C">
        <w:rPr>
          <w:lang w:val="en-US"/>
        </w:rPr>
        <w:t>.2</w:t>
      </w:r>
      <w:r>
        <w:rPr>
          <w:lang w:val="en-US"/>
        </w:rPr>
        <w:tab/>
      </w:r>
      <w:r w:rsidRPr="001E0D2C">
        <w:rPr>
          <w:lang w:val="en-US"/>
        </w:rPr>
        <w:t xml:space="preserve">Người </w:t>
      </w:r>
      <w:r>
        <w:rPr>
          <w:szCs w:val="28"/>
        </w:rPr>
        <w:t xml:space="preserve">quản lý </w:t>
      </w:r>
      <w:r w:rsidR="000C2222">
        <w:rPr>
          <w:lang w:val="en-US"/>
        </w:rPr>
        <w:t>nhấn Hủy</w:t>
      </w:r>
      <w:r w:rsidRPr="001E0D2C">
        <w:rPr>
          <w:lang w:val="en-US"/>
        </w:rPr>
        <w:t xml:space="preserve"> và kết thúc</w:t>
      </w:r>
    </w:p>
    <w:p w14:paraId="6973B784" w14:textId="07EB64FB" w:rsidR="000C2222" w:rsidRDefault="000C2222" w:rsidP="000C2222">
      <w:pPr>
        <w:rPr>
          <w:lang w:val="en-US"/>
        </w:rPr>
      </w:pPr>
      <w:r>
        <w:rPr>
          <w:lang w:val="en-US"/>
        </w:rPr>
        <w:tab/>
        <w:t>Ngoại lệ 2: Người quản lý chọn hành động</w:t>
      </w:r>
    </w:p>
    <w:p w14:paraId="6C8D9C57" w14:textId="396CF2FF" w:rsidR="000C2222" w:rsidRDefault="000C2222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a.</w:t>
      </w:r>
      <w:r w:rsidR="003E4B81">
        <w:rPr>
          <w:lang w:val="en-US"/>
        </w:rPr>
        <w:t>4.1:</w:t>
      </w:r>
      <w:r w:rsidR="003E4B81">
        <w:rPr>
          <w:lang w:val="en-US"/>
        </w:rPr>
        <w:tab/>
        <w:t>Người quản lý chọn Delete</w:t>
      </w:r>
    </w:p>
    <w:p w14:paraId="23B300FF" w14:textId="4BB1B6B7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a.4.1.1: Hệ thống xác nhận bạn có muốn xóa</w:t>
      </w:r>
    </w:p>
    <w:p w14:paraId="7BBB5A93" w14:textId="19AE190B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a.4.1.2: Người quản lý chọn Đồng ý</w:t>
      </w:r>
    </w:p>
    <w:p w14:paraId="47038A0C" w14:textId="33ACC4A5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a.4.1.3: Hệ thống thông báo xóa thành công và kết thúc</w:t>
      </w:r>
    </w:p>
    <w:p w14:paraId="74E96FCE" w14:textId="7DD97017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a.4.2: Người quản lý chọn Đổi vai trò</w:t>
      </w:r>
    </w:p>
    <w:p w14:paraId="06974A6E" w14:textId="29C8585E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a.4.2.1: Hệ thống hiển thị giao diện đổi vai trò</w:t>
      </w:r>
    </w:p>
    <w:p w14:paraId="05F2D0C3" w14:textId="6DB7D000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a.4.2.2: Người dùng chọn vai trò cho tài khoản</w:t>
      </w:r>
    </w:p>
    <w:p w14:paraId="3FB37B86" w14:textId="1CE16D82" w:rsidR="003E4B81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a.4.2.3: Người dùng chọn Xác nhận</w:t>
      </w:r>
    </w:p>
    <w:p w14:paraId="0F32D6C4" w14:textId="67F86F7F" w:rsidR="003E4B81" w:rsidRPr="001E0D2C" w:rsidRDefault="003E4B81" w:rsidP="000C2222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a.4.2.4: Hệ thống thông báo đổi thành công và kết thúc</w:t>
      </w:r>
    </w:p>
    <w:p w14:paraId="288BEAA9" w14:textId="36BF6DF2" w:rsidR="00260CAE" w:rsidRPr="001E0D2C" w:rsidRDefault="00260CAE" w:rsidP="00260CAE">
      <w:pPr>
        <w:ind w:firstLine="720"/>
        <w:rPr>
          <w:lang w:val="en-US"/>
        </w:rPr>
      </w:pPr>
      <w:r w:rsidRPr="001E0D2C">
        <w:rPr>
          <w:lang w:val="en-US"/>
        </w:rPr>
        <w:t xml:space="preserve">Ngoại lệ </w:t>
      </w:r>
      <w:r w:rsidR="000C2222">
        <w:rPr>
          <w:lang w:val="en-US"/>
        </w:rPr>
        <w:t>3</w:t>
      </w:r>
      <w:r w:rsidRPr="001E0D2C">
        <w:rPr>
          <w:lang w:val="en-US"/>
        </w:rPr>
        <w:t xml:space="preserve">: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</w:t>
      </w:r>
    </w:p>
    <w:p w14:paraId="1AB60EDE" w14:textId="77777777" w:rsidR="00260CAE" w:rsidRPr="001E0D2C" w:rsidRDefault="00260CAE" w:rsidP="00260CAE">
      <w:pPr>
        <w:ind w:left="1080"/>
        <w:rPr>
          <w:lang w:val="en-US"/>
        </w:rPr>
      </w:pPr>
      <w:r w:rsidRPr="001E0D2C">
        <w:rPr>
          <w:lang w:val="en-US"/>
        </w:rPr>
        <w:tab/>
        <w:t>a.5.1</w:t>
      </w:r>
      <w:r w:rsidRPr="001E0D2C">
        <w:rPr>
          <w:lang w:val="en-US"/>
        </w:rPr>
        <w:tab/>
        <w:t xml:space="preserve">Hệ thống thông báo thông tin </w:t>
      </w:r>
      <w:r>
        <w:rPr>
          <w:lang w:val="en-US"/>
        </w:rPr>
        <w:t>xác nhận</w:t>
      </w:r>
      <w:r w:rsidRPr="001E0D2C">
        <w:rPr>
          <w:lang w:val="en-US"/>
        </w:rPr>
        <w:t xml:space="preserve"> không hợp lệ, </w:t>
      </w:r>
      <w:r>
        <w:rPr>
          <w:lang w:val="en-US"/>
        </w:rPr>
        <w:t>hủy thực hiện</w:t>
      </w:r>
    </w:p>
    <w:p w14:paraId="55651A56" w14:textId="77777777" w:rsidR="00260CAE" w:rsidRDefault="00260CAE" w:rsidP="00260CAE">
      <w:pPr>
        <w:ind w:left="1080"/>
        <w:rPr>
          <w:lang w:val="en-US"/>
        </w:rPr>
      </w:pPr>
      <w:r w:rsidRPr="001E0D2C">
        <w:rPr>
          <w:lang w:val="en-US"/>
        </w:rPr>
        <w:tab/>
        <w:t>a.5.2</w:t>
      </w:r>
      <w:r w:rsidRPr="001E0D2C">
        <w:rPr>
          <w:lang w:val="en-US"/>
        </w:rPr>
        <w:tab/>
        <w:t>Trở lại 3</w:t>
      </w:r>
    </w:p>
    <w:p w14:paraId="22B03E38" w14:textId="77777777" w:rsidR="00260CAE" w:rsidRDefault="00260CAE" w:rsidP="00260CAE">
      <w:pPr>
        <w:pStyle w:val="Heading4"/>
      </w:pPr>
      <w:r>
        <w:rPr>
          <w:lang w:val="en-US"/>
        </w:rPr>
        <w:t xml:space="preserve"> </w:t>
      </w:r>
      <w:r>
        <w:t xml:space="preserve">Các </w:t>
      </w:r>
      <w:r>
        <w:rPr>
          <w:lang w:val="en-US"/>
        </w:rPr>
        <w:t>yêu cầu đặc biệt</w:t>
      </w:r>
    </w:p>
    <w:p w14:paraId="5E4FB02D" w14:textId="77777777" w:rsidR="00260CAE" w:rsidRPr="00B04F44" w:rsidRDefault="00260CAE" w:rsidP="00260CAE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32269347" w14:textId="77777777" w:rsidR="00260CAE" w:rsidRDefault="00260CAE" w:rsidP="00260CAE">
      <w:pPr>
        <w:pStyle w:val="Heading4"/>
      </w:pPr>
      <w:r w:rsidRPr="0037628A">
        <w:t>Trạng thái hệ thống khi bắt đầu thực hiện Use-case</w:t>
      </w:r>
    </w:p>
    <w:p w14:paraId="0CECD7F9" w14:textId="77777777" w:rsidR="00260CAE" w:rsidRPr="00B04F44" w:rsidRDefault="00260CAE" w:rsidP="00260CAE">
      <w:pPr>
        <w:ind w:left="720"/>
        <w:rPr>
          <w:lang w:val="en-US"/>
        </w:rPr>
      </w:pPr>
      <w:r>
        <w:rPr>
          <w:lang w:val="en-US"/>
        </w:rPr>
        <w:t>Người bán cần đăng nhập vào hệ thống với quyền là người quản lý</w:t>
      </w:r>
    </w:p>
    <w:p w14:paraId="75262260" w14:textId="77777777" w:rsidR="00260CAE" w:rsidRDefault="00260CAE" w:rsidP="00260CAE">
      <w:pPr>
        <w:pStyle w:val="Heading4"/>
        <w:rPr>
          <w:lang w:val="en-US"/>
        </w:rPr>
      </w:pPr>
      <w:r>
        <w:rPr>
          <w:lang w:val="en-US"/>
        </w:rPr>
        <w:lastRenderedPageBreak/>
        <w:t>Trạng thái hệ thống sau khi thực hiện Use-case</w:t>
      </w:r>
    </w:p>
    <w:p w14:paraId="5301C28C" w14:textId="04935902" w:rsidR="00260CAE" w:rsidRDefault="00260CAE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>Nếu thành công, thông báo thêm</w:t>
      </w:r>
      <w:r w:rsidR="004777B1">
        <w:rPr>
          <w:lang w:val="en-US"/>
        </w:rPr>
        <w:t>,xóa hoặc đổi vai trò</w:t>
      </w:r>
      <w:r>
        <w:rPr>
          <w:lang w:val="en-US"/>
        </w:rPr>
        <w:t xml:space="preserve"> </w:t>
      </w:r>
      <w:r w:rsidR="004777B1">
        <w:rPr>
          <w:lang w:val="en-US"/>
        </w:rPr>
        <w:t>tài khoản</w:t>
      </w:r>
      <w:r>
        <w:rPr>
          <w:lang w:val="en-US"/>
        </w:rPr>
        <w:t xml:space="preserve"> thành công</w:t>
      </w:r>
    </w:p>
    <w:p w14:paraId="05915080" w14:textId="4658F630" w:rsidR="00260CAE" w:rsidRPr="00B04F44" w:rsidRDefault="00260CAE" w:rsidP="008E6612">
      <w:pPr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Nếu thất bại, thông báo người </w:t>
      </w:r>
      <w:r>
        <w:rPr>
          <w:szCs w:val="28"/>
        </w:rPr>
        <w:t xml:space="preserve">quản lý </w:t>
      </w:r>
      <w:r w:rsidR="004777B1">
        <w:rPr>
          <w:lang w:val="en-US"/>
        </w:rPr>
        <w:t>báo thêm,xóa hoặc đổi vai trò</w:t>
      </w:r>
      <w:r>
        <w:rPr>
          <w:lang w:val="en-US"/>
        </w:rPr>
        <w:t xml:space="preserve"> thất bại và yêu cầu nhập lại</w:t>
      </w:r>
    </w:p>
    <w:p w14:paraId="32C9F799" w14:textId="77777777" w:rsidR="00260CAE" w:rsidRDefault="00260CAE" w:rsidP="00260CAE">
      <w:pPr>
        <w:pStyle w:val="Heading4"/>
        <w:rPr>
          <w:lang w:val="en-US"/>
        </w:rPr>
      </w:pPr>
      <w:r>
        <w:rPr>
          <w:lang w:val="en-US"/>
        </w:rPr>
        <w:t>Điểm mở rộng</w:t>
      </w:r>
    </w:p>
    <w:p w14:paraId="092C6BCC" w14:textId="3DCBDC3F" w:rsidR="00260CAE" w:rsidRDefault="00260CAE" w:rsidP="00260CAE">
      <w:pPr>
        <w:ind w:left="720"/>
        <w:rPr>
          <w:lang w:val="en-US"/>
        </w:rPr>
      </w:pPr>
      <w:r>
        <w:rPr>
          <w:lang w:val="en-US"/>
        </w:rPr>
        <w:t>Không có</w:t>
      </w:r>
    </w:p>
    <w:p w14:paraId="50CD2AF6" w14:textId="696F9E02" w:rsidR="00EE636B" w:rsidRDefault="00EE636B" w:rsidP="00EE636B">
      <w:pPr>
        <w:pStyle w:val="Heading1"/>
        <w:rPr>
          <w:lang w:val="en-US"/>
        </w:rPr>
      </w:pPr>
      <w:bookmarkStart w:id="16" w:name="_Toc27249201"/>
      <w:r>
        <w:rPr>
          <w:lang w:val="en-US"/>
        </w:rPr>
        <w:lastRenderedPageBreak/>
        <w:t>Danh sách các sequence diagram</w:t>
      </w:r>
      <w:bookmarkEnd w:id="16"/>
    </w:p>
    <w:p w14:paraId="693CFE7C" w14:textId="6E961D8B" w:rsidR="00E917A3" w:rsidRPr="00E917A3" w:rsidRDefault="00E917A3" w:rsidP="00E917A3">
      <w:pPr>
        <w:pStyle w:val="Heading2"/>
        <w:rPr>
          <w:lang w:val="en-US"/>
        </w:rPr>
      </w:pPr>
      <w:bookmarkStart w:id="17" w:name="_Toc27249202"/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9BF2AB7" wp14:editId="555A7728">
            <wp:simplePos x="0" y="0"/>
            <wp:positionH relativeFrom="page">
              <wp:align>right</wp:align>
            </wp:positionH>
            <wp:positionV relativeFrom="paragraph">
              <wp:posOffset>327660</wp:posOffset>
            </wp:positionV>
            <wp:extent cx="7764780" cy="7459980"/>
            <wp:effectExtent l="0" t="0" r="762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36B">
        <w:rPr>
          <w:lang w:val="en-US"/>
        </w:rPr>
        <w:t xml:space="preserve">Sequence </w:t>
      </w:r>
      <w:r w:rsidR="00EE636B" w:rsidRPr="0037628A">
        <w:rPr>
          <w:color w:val="0000FF"/>
          <w:lang w:val="en-US"/>
        </w:rPr>
        <w:t>“</w:t>
      </w:r>
      <w:r w:rsidR="00EE636B">
        <w:rPr>
          <w:color w:val="0000FF"/>
          <w:lang w:val="en-US"/>
        </w:rPr>
        <w:t>Login</w:t>
      </w:r>
      <w:r w:rsidR="00EE636B" w:rsidRPr="0037628A">
        <w:rPr>
          <w:color w:val="0000FF"/>
          <w:lang w:val="en-US"/>
        </w:rPr>
        <w:t>”</w:t>
      </w:r>
      <w:bookmarkEnd w:id="17"/>
      <w:r w:rsidR="00EE636B">
        <w:rPr>
          <w:color w:val="0000FF"/>
          <w:lang w:val="en-US"/>
        </w:rPr>
        <w:t xml:space="preserve"> </w:t>
      </w:r>
    </w:p>
    <w:p w14:paraId="05AE7A54" w14:textId="1CC61DF7" w:rsidR="00260CAE" w:rsidRDefault="00E917A3" w:rsidP="00E917A3">
      <w:pPr>
        <w:pStyle w:val="Heading2"/>
        <w:rPr>
          <w:lang w:val="en-US"/>
        </w:rPr>
      </w:pPr>
      <w:bookmarkStart w:id="18" w:name="_Toc27249203"/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50A7E561" wp14:editId="7CE259CA">
            <wp:simplePos x="0" y="0"/>
            <wp:positionH relativeFrom="page">
              <wp:align>right</wp:align>
            </wp:positionH>
            <wp:positionV relativeFrom="paragraph">
              <wp:posOffset>354330</wp:posOffset>
            </wp:positionV>
            <wp:extent cx="7764780" cy="7193280"/>
            <wp:effectExtent l="0" t="0" r="762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719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Sequence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Register</w:t>
      </w:r>
      <w:r w:rsidRPr="0037628A">
        <w:rPr>
          <w:color w:val="0000FF"/>
          <w:lang w:val="en-US"/>
        </w:rPr>
        <w:t>”</w:t>
      </w:r>
      <w:bookmarkEnd w:id="18"/>
    </w:p>
    <w:p w14:paraId="2038D25C" w14:textId="38059A41" w:rsidR="00E917A3" w:rsidRDefault="00E917A3" w:rsidP="00E917A3">
      <w:pPr>
        <w:tabs>
          <w:tab w:val="left" w:pos="1008"/>
        </w:tabs>
        <w:rPr>
          <w:lang w:val="en-US"/>
        </w:rPr>
      </w:pPr>
      <w:r>
        <w:rPr>
          <w:lang w:val="en-US"/>
        </w:rPr>
        <w:tab/>
      </w:r>
    </w:p>
    <w:p w14:paraId="36BC2CEA" w14:textId="3AA1299D" w:rsidR="00E917A3" w:rsidRDefault="00E917A3" w:rsidP="00E917A3">
      <w:pPr>
        <w:tabs>
          <w:tab w:val="left" w:pos="1008"/>
        </w:tabs>
        <w:rPr>
          <w:lang w:val="en-US"/>
        </w:rPr>
      </w:pPr>
    </w:p>
    <w:p w14:paraId="52BCC24E" w14:textId="5788060A" w:rsidR="00E917A3" w:rsidRDefault="00E917A3" w:rsidP="00E917A3">
      <w:pPr>
        <w:tabs>
          <w:tab w:val="left" w:pos="1008"/>
        </w:tabs>
        <w:rPr>
          <w:lang w:val="en-US"/>
        </w:rPr>
      </w:pPr>
    </w:p>
    <w:p w14:paraId="27D97928" w14:textId="27D759AE" w:rsidR="00E917A3" w:rsidRDefault="00E917A3" w:rsidP="00E917A3">
      <w:pPr>
        <w:tabs>
          <w:tab w:val="left" w:pos="1008"/>
        </w:tabs>
        <w:rPr>
          <w:lang w:val="en-US"/>
        </w:rPr>
      </w:pPr>
    </w:p>
    <w:p w14:paraId="5BE4C983" w14:textId="2D6E6FD4" w:rsidR="00E917A3" w:rsidRDefault="005A54FF" w:rsidP="00E917A3">
      <w:pPr>
        <w:pStyle w:val="Heading2"/>
        <w:rPr>
          <w:lang w:val="en-US"/>
        </w:rPr>
      </w:pPr>
      <w:bookmarkStart w:id="19" w:name="_Toc27249204"/>
      <w:r>
        <w:rPr>
          <w:noProof/>
          <w:color w:val="0000FF"/>
          <w:lang w:val="en-US"/>
        </w:rPr>
        <w:drawing>
          <wp:anchor distT="0" distB="0" distL="114300" distR="114300" simplePos="0" relativeHeight="251661312" behindDoc="0" locked="0" layoutInCell="1" allowOverlap="1" wp14:anchorId="62CC0997" wp14:editId="6AB203D3">
            <wp:simplePos x="0" y="0"/>
            <wp:positionH relativeFrom="page">
              <wp:align>left</wp:align>
            </wp:positionH>
            <wp:positionV relativeFrom="paragraph">
              <wp:posOffset>404495</wp:posOffset>
            </wp:positionV>
            <wp:extent cx="7787640" cy="7360920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64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7A3">
        <w:rPr>
          <w:lang w:val="en-US"/>
        </w:rPr>
        <w:t xml:space="preserve">Sequence </w:t>
      </w:r>
      <w:r w:rsidR="00E917A3" w:rsidRPr="0037628A">
        <w:rPr>
          <w:color w:val="0000FF"/>
          <w:lang w:val="en-US"/>
        </w:rPr>
        <w:t>“</w:t>
      </w:r>
      <w:r w:rsidR="00E917A3">
        <w:rPr>
          <w:color w:val="0000FF"/>
          <w:lang w:val="en-US"/>
        </w:rPr>
        <w:t>Checkout</w:t>
      </w:r>
      <w:r w:rsidR="00E917A3" w:rsidRPr="0037628A">
        <w:rPr>
          <w:color w:val="0000FF"/>
          <w:lang w:val="en-US"/>
        </w:rPr>
        <w:t>”</w:t>
      </w:r>
      <w:bookmarkEnd w:id="19"/>
    </w:p>
    <w:p w14:paraId="00C4E199" w14:textId="5848615B" w:rsidR="005A54FF" w:rsidRDefault="005A54FF" w:rsidP="005A54FF">
      <w:pPr>
        <w:rPr>
          <w:lang w:val="en-US"/>
        </w:rPr>
      </w:pPr>
    </w:p>
    <w:p w14:paraId="6BCBB7CC" w14:textId="2B3C949C" w:rsidR="005A54FF" w:rsidRDefault="000F37E0" w:rsidP="005A54FF">
      <w:pPr>
        <w:pStyle w:val="Heading2"/>
        <w:rPr>
          <w:lang w:val="en-US"/>
        </w:rPr>
      </w:pPr>
      <w:bookmarkStart w:id="20" w:name="_Toc27249205"/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5A4D941C" wp14:editId="3B0E4BF3">
            <wp:simplePos x="0" y="0"/>
            <wp:positionH relativeFrom="page">
              <wp:align>right</wp:align>
            </wp:positionH>
            <wp:positionV relativeFrom="paragraph">
              <wp:posOffset>278130</wp:posOffset>
            </wp:positionV>
            <wp:extent cx="7772400" cy="762000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4FF">
        <w:rPr>
          <w:lang w:val="en-US"/>
        </w:rPr>
        <w:t xml:space="preserve">Sequence </w:t>
      </w:r>
      <w:r w:rsidR="005A54FF" w:rsidRPr="0037628A">
        <w:rPr>
          <w:color w:val="0000FF"/>
          <w:lang w:val="en-US"/>
        </w:rPr>
        <w:t>“</w:t>
      </w:r>
      <w:r w:rsidR="005A54FF">
        <w:rPr>
          <w:color w:val="0000FF"/>
          <w:lang w:val="en-US"/>
        </w:rPr>
        <w:t>Add Product</w:t>
      </w:r>
      <w:r w:rsidR="005A54FF" w:rsidRPr="0037628A">
        <w:rPr>
          <w:color w:val="0000FF"/>
          <w:lang w:val="en-US"/>
        </w:rPr>
        <w:t>”</w:t>
      </w:r>
      <w:bookmarkEnd w:id="20"/>
    </w:p>
    <w:p w14:paraId="2DB41834" w14:textId="4E90FCBC" w:rsidR="005A54FF" w:rsidRPr="005A54FF" w:rsidRDefault="005A54FF" w:rsidP="005A54FF">
      <w:pPr>
        <w:rPr>
          <w:lang w:val="en-US"/>
        </w:rPr>
      </w:pPr>
    </w:p>
    <w:p w14:paraId="16BA5E8E" w14:textId="06CA1C62" w:rsidR="005A54FF" w:rsidRPr="005A54FF" w:rsidRDefault="005A54FF" w:rsidP="005A54FF">
      <w:pPr>
        <w:rPr>
          <w:lang w:val="en-US"/>
        </w:rPr>
      </w:pPr>
    </w:p>
    <w:p w14:paraId="12AF8C92" w14:textId="73B07844" w:rsidR="005A54FF" w:rsidRPr="005A54FF" w:rsidRDefault="005A54FF" w:rsidP="005A54FF">
      <w:pPr>
        <w:rPr>
          <w:lang w:val="en-US"/>
        </w:rPr>
      </w:pPr>
    </w:p>
    <w:p w14:paraId="5402CC3D" w14:textId="0A62283D" w:rsidR="005A54FF" w:rsidRPr="005A54FF" w:rsidRDefault="005A54FF" w:rsidP="005A54FF">
      <w:pPr>
        <w:rPr>
          <w:lang w:val="en-US"/>
        </w:rPr>
      </w:pPr>
    </w:p>
    <w:p w14:paraId="72AE6B19" w14:textId="284F8E1A" w:rsidR="005A54FF" w:rsidRPr="005A54FF" w:rsidRDefault="005A54FF" w:rsidP="005A54FF">
      <w:pPr>
        <w:rPr>
          <w:lang w:val="en-US"/>
        </w:rPr>
      </w:pPr>
    </w:p>
    <w:p w14:paraId="3BDA6DB9" w14:textId="19C7CD74" w:rsidR="004549DD" w:rsidRDefault="004549DD" w:rsidP="004549DD">
      <w:pPr>
        <w:pStyle w:val="Heading1"/>
        <w:rPr>
          <w:lang w:val="en-US"/>
        </w:rPr>
      </w:pPr>
      <w:bookmarkStart w:id="21" w:name="_Toc27249206"/>
      <w:r>
        <w:rPr>
          <w:lang w:val="en-US"/>
        </w:rPr>
        <w:t>Class Diagram</w:t>
      </w:r>
      <w:bookmarkEnd w:id="21"/>
    </w:p>
    <w:p w14:paraId="109E7679" w14:textId="2121ADDD" w:rsidR="004549DD" w:rsidRDefault="004549DD" w:rsidP="004549DD">
      <w:pPr>
        <w:pStyle w:val="Heading2"/>
        <w:rPr>
          <w:lang w:val="en-US"/>
        </w:rPr>
      </w:pPr>
      <w:bookmarkStart w:id="22" w:name="_Toc27249207"/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0B11C5A" wp14:editId="7B133748">
            <wp:simplePos x="0" y="0"/>
            <wp:positionH relativeFrom="page">
              <wp:align>left</wp:align>
            </wp:positionH>
            <wp:positionV relativeFrom="paragraph">
              <wp:posOffset>257175</wp:posOffset>
            </wp:positionV>
            <wp:extent cx="7743825" cy="642429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5095" cy="645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Sơ đò lớp (mức phân tích)</w:t>
      </w:r>
      <w:bookmarkEnd w:id="22"/>
    </w:p>
    <w:p w14:paraId="5F738021" w14:textId="6C1DE4C0" w:rsidR="004549DD" w:rsidRPr="004549DD" w:rsidRDefault="004549DD" w:rsidP="004549DD">
      <w:pPr>
        <w:rPr>
          <w:lang w:val="en-US"/>
        </w:rPr>
      </w:pPr>
    </w:p>
    <w:p w14:paraId="5B72191E" w14:textId="433A7FCC" w:rsidR="005A54FF" w:rsidRPr="005A54FF" w:rsidRDefault="005A54FF" w:rsidP="005A54FF">
      <w:pPr>
        <w:rPr>
          <w:lang w:val="en-US"/>
        </w:rPr>
      </w:pPr>
    </w:p>
    <w:p w14:paraId="36457E2A" w14:textId="2305EEEC" w:rsidR="005A54FF" w:rsidRPr="005A54FF" w:rsidRDefault="005A54FF" w:rsidP="005A54FF">
      <w:pPr>
        <w:rPr>
          <w:lang w:val="en-US"/>
        </w:rPr>
      </w:pPr>
    </w:p>
    <w:p w14:paraId="4EB60302" w14:textId="68FFA05E" w:rsidR="004549DD" w:rsidRDefault="004549DD" w:rsidP="004549DD">
      <w:pPr>
        <w:pStyle w:val="Heading2"/>
      </w:pPr>
      <w:bookmarkStart w:id="23" w:name="_Toc172872217"/>
      <w:bookmarkStart w:id="24" w:name="_Toc27249208"/>
      <w:bookmarkStart w:id="25" w:name="_Hlk24055072"/>
      <w:r>
        <w:t>Danh sách các lớp đối tượng và quan hệ</w:t>
      </w:r>
      <w:bookmarkEnd w:id="23"/>
      <w:bookmarkEnd w:id="24"/>
    </w:p>
    <w:tbl>
      <w:tblPr>
        <w:tblW w:w="1063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56"/>
        <w:gridCol w:w="2913"/>
        <w:gridCol w:w="2411"/>
        <w:gridCol w:w="4252"/>
      </w:tblGrid>
      <w:tr w:rsidR="004549DD" w14:paraId="76F94449" w14:textId="77777777" w:rsidTr="004549DD">
        <w:trPr>
          <w:jc w:val="center"/>
        </w:trPr>
        <w:tc>
          <w:tcPr>
            <w:tcW w:w="1056" w:type="dxa"/>
          </w:tcPr>
          <w:p w14:paraId="7290CB47" w14:textId="77777777" w:rsidR="004549DD" w:rsidRDefault="004549DD" w:rsidP="004549DD">
            <w:pPr>
              <w:pStyle w:val="BodyText"/>
              <w:spacing w:after="0"/>
              <w:ind w:left="0"/>
            </w:pPr>
            <w:bookmarkStart w:id="26" w:name="_Hlk24055078"/>
            <w:r>
              <w:t>STT</w:t>
            </w:r>
          </w:p>
        </w:tc>
        <w:tc>
          <w:tcPr>
            <w:tcW w:w="2913" w:type="dxa"/>
          </w:tcPr>
          <w:p w14:paraId="37D34852" w14:textId="77777777" w:rsidR="004549DD" w:rsidRDefault="004549DD" w:rsidP="00CA204B">
            <w:pPr>
              <w:pStyle w:val="BodyText"/>
              <w:spacing w:after="0"/>
            </w:pPr>
            <w:r>
              <w:t>Tên lớp/quan hệ</w:t>
            </w:r>
          </w:p>
        </w:tc>
        <w:tc>
          <w:tcPr>
            <w:tcW w:w="2411" w:type="dxa"/>
          </w:tcPr>
          <w:p w14:paraId="3F8A506D" w14:textId="77777777" w:rsidR="004549DD" w:rsidRDefault="004549DD" w:rsidP="00CA204B">
            <w:pPr>
              <w:pStyle w:val="BodyText"/>
              <w:spacing w:after="0"/>
            </w:pPr>
            <w:r>
              <w:t>Loại</w:t>
            </w:r>
          </w:p>
        </w:tc>
        <w:tc>
          <w:tcPr>
            <w:tcW w:w="4252" w:type="dxa"/>
          </w:tcPr>
          <w:p w14:paraId="383C28E2" w14:textId="77777777" w:rsidR="004549DD" w:rsidRDefault="004549DD" w:rsidP="00CA204B">
            <w:pPr>
              <w:pStyle w:val="BodyText"/>
              <w:spacing w:after="0"/>
            </w:pPr>
            <w:r>
              <w:t>Ý nghĩa/Ghi chú</w:t>
            </w:r>
          </w:p>
        </w:tc>
      </w:tr>
      <w:tr w:rsidR="004549DD" w14:paraId="1B0A4BB2" w14:textId="77777777" w:rsidTr="004549DD">
        <w:trPr>
          <w:jc w:val="center"/>
        </w:trPr>
        <w:tc>
          <w:tcPr>
            <w:tcW w:w="1056" w:type="dxa"/>
          </w:tcPr>
          <w:p w14:paraId="53BD8AB9" w14:textId="77777777" w:rsidR="004549DD" w:rsidRPr="00736F70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13" w:type="dxa"/>
          </w:tcPr>
          <w:p w14:paraId="297FABC2" w14:textId="466453E2" w:rsidR="004549DD" w:rsidRPr="004549DD" w:rsidRDefault="00345BB6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Sản phẩm</w:t>
            </w:r>
          </w:p>
        </w:tc>
        <w:tc>
          <w:tcPr>
            <w:tcW w:w="2411" w:type="dxa"/>
          </w:tcPr>
          <w:p w14:paraId="21ECEF12" w14:textId="77777777" w:rsidR="004549DD" w:rsidRPr="00736F70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199C44DB" w14:textId="77777777" w:rsidR="004549DD" w:rsidRPr="00736F70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Sản phẩm</w:t>
            </w:r>
          </w:p>
        </w:tc>
      </w:tr>
      <w:tr w:rsidR="004549DD" w14:paraId="3CD745F9" w14:textId="77777777" w:rsidTr="004549DD">
        <w:trPr>
          <w:jc w:val="center"/>
        </w:trPr>
        <w:tc>
          <w:tcPr>
            <w:tcW w:w="1056" w:type="dxa"/>
          </w:tcPr>
          <w:p w14:paraId="75069FBC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13" w:type="dxa"/>
          </w:tcPr>
          <w:p w14:paraId="1A2AF8B8" w14:textId="70CB8822" w:rsidR="004549DD" w:rsidRDefault="00345BB6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Loại sản phẩm</w:t>
            </w:r>
          </w:p>
        </w:tc>
        <w:tc>
          <w:tcPr>
            <w:tcW w:w="2411" w:type="dxa"/>
          </w:tcPr>
          <w:p w14:paraId="7D946369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40B6B8AB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Danh mục</w:t>
            </w:r>
          </w:p>
        </w:tc>
      </w:tr>
      <w:tr w:rsidR="004549DD" w14:paraId="3C2DACB8" w14:textId="77777777" w:rsidTr="004549DD">
        <w:trPr>
          <w:jc w:val="center"/>
        </w:trPr>
        <w:tc>
          <w:tcPr>
            <w:tcW w:w="1056" w:type="dxa"/>
          </w:tcPr>
          <w:p w14:paraId="29A430BC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913" w:type="dxa"/>
          </w:tcPr>
          <w:p w14:paraId="1AEE5685" w14:textId="2DAD73AF" w:rsidR="004549DD" w:rsidRDefault="00345BB6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Thương hiệu</w:t>
            </w:r>
          </w:p>
        </w:tc>
        <w:tc>
          <w:tcPr>
            <w:tcW w:w="2411" w:type="dxa"/>
          </w:tcPr>
          <w:p w14:paraId="4479E4F6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1351977F" w14:textId="1B8382D2" w:rsidR="004549DD" w:rsidRDefault="00345BB6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Thương hiệu</w:t>
            </w:r>
          </w:p>
        </w:tc>
      </w:tr>
      <w:tr w:rsidR="004549DD" w14:paraId="37B8C9E7" w14:textId="77777777" w:rsidTr="004549DD">
        <w:trPr>
          <w:jc w:val="center"/>
        </w:trPr>
        <w:tc>
          <w:tcPr>
            <w:tcW w:w="1056" w:type="dxa"/>
          </w:tcPr>
          <w:p w14:paraId="3F47D08E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913" w:type="dxa"/>
          </w:tcPr>
          <w:p w14:paraId="4118BCE4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</w:tc>
        <w:tc>
          <w:tcPr>
            <w:tcW w:w="2411" w:type="dxa"/>
          </w:tcPr>
          <w:p w14:paraId="6D13407B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169D9DBB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Người dùng, người bán và admin</w:t>
            </w:r>
          </w:p>
        </w:tc>
      </w:tr>
      <w:tr w:rsidR="004549DD" w14:paraId="367D2EDB" w14:textId="77777777" w:rsidTr="004549DD">
        <w:trPr>
          <w:jc w:val="center"/>
        </w:trPr>
        <w:tc>
          <w:tcPr>
            <w:tcW w:w="1056" w:type="dxa"/>
          </w:tcPr>
          <w:p w14:paraId="47267AE2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913" w:type="dxa"/>
          </w:tcPr>
          <w:p w14:paraId="2A451362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ShoppingCartItem</w:t>
            </w:r>
          </w:p>
        </w:tc>
        <w:tc>
          <w:tcPr>
            <w:tcW w:w="2411" w:type="dxa"/>
          </w:tcPr>
          <w:p w14:paraId="370563EE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64D76651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Sản phẩm của giỏ hàng</w:t>
            </w:r>
          </w:p>
        </w:tc>
      </w:tr>
      <w:tr w:rsidR="004549DD" w14:paraId="655B7784" w14:textId="77777777" w:rsidTr="004549DD">
        <w:trPr>
          <w:jc w:val="center"/>
        </w:trPr>
        <w:tc>
          <w:tcPr>
            <w:tcW w:w="1056" w:type="dxa"/>
          </w:tcPr>
          <w:p w14:paraId="7B7B63F1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913" w:type="dxa"/>
          </w:tcPr>
          <w:p w14:paraId="47B61354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Orders</w:t>
            </w:r>
          </w:p>
        </w:tc>
        <w:tc>
          <w:tcPr>
            <w:tcW w:w="2411" w:type="dxa"/>
          </w:tcPr>
          <w:p w14:paraId="2F10643E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4252" w:type="dxa"/>
          </w:tcPr>
          <w:p w14:paraId="22E2797D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Đơn đặt hàng</w:t>
            </w:r>
          </w:p>
        </w:tc>
      </w:tr>
      <w:tr w:rsidR="004549DD" w14:paraId="71FDD7CA" w14:textId="77777777" w:rsidTr="004549DD">
        <w:trPr>
          <w:jc w:val="center"/>
        </w:trPr>
        <w:tc>
          <w:tcPr>
            <w:tcW w:w="1056" w:type="dxa"/>
          </w:tcPr>
          <w:p w14:paraId="0104EB42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913" w:type="dxa"/>
          </w:tcPr>
          <w:p w14:paraId="34C1F076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OrderDetails</w:t>
            </w:r>
          </w:p>
        </w:tc>
        <w:tc>
          <w:tcPr>
            <w:tcW w:w="2411" w:type="dxa"/>
          </w:tcPr>
          <w:p w14:paraId="0F329C2A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4252" w:type="dxa"/>
          </w:tcPr>
          <w:p w14:paraId="239DA634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Chi tiết đơn hàng của người dùng đặt hàng trên dơn đặt hàng</w:t>
            </w:r>
          </w:p>
        </w:tc>
      </w:tr>
      <w:tr w:rsidR="004549DD" w14:paraId="73288390" w14:textId="77777777" w:rsidTr="004549DD">
        <w:trPr>
          <w:jc w:val="center"/>
        </w:trPr>
        <w:tc>
          <w:tcPr>
            <w:tcW w:w="1056" w:type="dxa"/>
          </w:tcPr>
          <w:p w14:paraId="324C6019" w14:textId="77777777" w:rsidR="004549DD" w:rsidRDefault="004549DD" w:rsidP="004549DD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913" w:type="dxa"/>
          </w:tcPr>
          <w:p w14:paraId="370F7D1E" w14:textId="392DBDBC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PrductAttributes</w:t>
            </w:r>
          </w:p>
        </w:tc>
        <w:tc>
          <w:tcPr>
            <w:tcW w:w="2411" w:type="dxa"/>
          </w:tcPr>
          <w:p w14:paraId="683FC029" w14:textId="77777777" w:rsidR="004549DD" w:rsidRDefault="004549DD" w:rsidP="004549DD">
            <w:pPr>
              <w:pStyle w:val="BodyText"/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Quan hệ</w:t>
            </w:r>
          </w:p>
        </w:tc>
        <w:tc>
          <w:tcPr>
            <w:tcW w:w="4252" w:type="dxa"/>
          </w:tcPr>
          <w:p w14:paraId="70BBE40C" w14:textId="77777777" w:rsidR="004549DD" w:rsidRDefault="004549DD" w:rsidP="00345BB6">
            <w:pPr>
              <w:pStyle w:val="BodyText"/>
              <w:spacing w:after="0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Danh sách các thuộc tính của sản phẩm. Ví dụ: màu sắc, kích thước, thông số</w:t>
            </w:r>
          </w:p>
        </w:tc>
      </w:tr>
      <w:bookmarkEnd w:id="26"/>
    </w:tbl>
    <w:p w14:paraId="31B8384D" w14:textId="77777777" w:rsidR="004549DD" w:rsidRPr="004549DD" w:rsidRDefault="004549DD" w:rsidP="004549DD"/>
    <w:p w14:paraId="3970CF41" w14:textId="77777777" w:rsidR="00345BB6" w:rsidRDefault="00345BB6" w:rsidP="00345BB6">
      <w:pPr>
        <w:pStyle w:val="Heading2"/>
      </w:pPr>
      <w:bookmarkStart w:id="27" w:name="_Toc172872218"/>
      <w:bookmarkStart w:id="28" w:name="_Toc27249209"/>
      <w:bookmarkEnd w:id="25"/>
      <w:r>
        <w:t>Mô tả chi tiết từng lớp đối tượng</w:t>
      </w:r>
      <w:bookmarkEnd w:id="27"/>
      <w:bookmarkEnd w:id="28"/>
    </w:p>
    <w:p w14:paraId="4599BDFC" w14:textId="5CFE6D45" w:rsidR="00345BB6" w:rsidRDefault="00345BB6" w:rsidP="00345BB6">
      <w:pPr>
        <w:pStyle w:val="Heading3"/>
        <w:rPr>
          <w:lang w:val="en-US"/>
        </w:rPr>
      </w:pPr>
      <w:r>
        <w:rPr>
          <w:lang w:val="en-US"/>
        </w:rPr>
        <w:t>Sản phẩm</w:t>
      </w:r>
    </w:p>
    <w:tbl>
      <w:tblPr>
        <w:tblW w:w="109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4"/>
        <w:gridCol w:w="1985"/>
        <w:gridCol w:w="3294"/>
        <w:gridCol w:w="2268"/>
        <w:gridCol w:w="2664"/>
      </w:tblGrid>
      <w:tr w:rsidR="00345BB6" w14:paraId="74644B5C" w14:textId="77777777" w:rsidTr="00345BB6">
        <w:trPr>
          <w:jc w:val="center"/>
        </w:trPr>
        <w:tc>
          <w:tcPr>
            <w:tcW w:w="704" w:type="dxa"/>
          </w:tcPr>
          <w:p w14:paraId="23759FC0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STT</w:t>
            </w:r>
          </w:p>
        </w:tc>
        <w:tc>
          <w:tcPr>
            <w:tcW w:w="1985" w:type="dxa"/>
          </w:tcPr>
          <w:p w14:paraId="727E46B7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Tên thuộc tính</w:t>
            </w:r>
          </w:p>
        </w:tc>
        <w:tc>
          <w:tcPr>
            <w:tcW w:w="3294" w:type="dxa"/>
          </w:tcPr>
          <w:p w14:paraId="716BBCA2" w14:textId="77777777" w:rsidR="00345BB6" w:rsidRPr="003E28C7" w:rsidRDefault="00345BB6" w:rsidP="00CA204B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 w:rsidRPr="003E28C7">
              <w:rPr>
                <w:color w:val="000000"/>
                <w:lang w:val="en-US"/>
              </w:rPr>
              <w:t>Loại</w:t>
            </w:r>
          </w:p>
        </w:tc>
        <w:tc>
          <w:tcPr>
            <w:tcW w:w="2268" w:type="dxa"/>
          </w:tcPr>
          <w:p w14:paraId="4D309141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Ràng buộc</w:t>
            </w:r>
          </w:p>
        </w:tc>
        <w:tc>
          <w:tcPr>
            <w:tcW w:w="2664" w:type="dxa"/>
          </w:tcPr>
          <w:p w14:paraId="5B4154EF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Ý nghĩa/ghi chú</w:t>
            </w:r>
          </w:p>
        </w:tc>
      </w:tr>
      <w:tr w:rsidR="00345BB6" w14:paraId="5084095F" w14:textId="77777777" w:rsidTr="00345BB6">
        <w:trPr>
          <w:jc w:val="center"/>
        </w:trPr>
        <w:tc>
          <w:tcPr>
            <w:tcW w:w="704" w:type="dxa"/>
          </w:tcPr>
          <w:p w14:paraId="46ABEFE6" w14:textId="77777777" w:rsidR="00345BB6" w:rsidRPr="00736F70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14:paraId="4D1F1E8D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294" w:type="dxa"/>
          </w:tcPr>
          <w:p w14:paraId="3DE3D273" w14:textId="77777777" w:rsidR="00345BB6" w:rsidRPr="003E28C7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2268" w:type="dxa"/>
          </w:tcPr>
          <w:p w14:paraId="680D6DB3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664" w:type="dxa"/>
          </w:tcPr>
          <w:p w14:paraId="663669C1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sản phẩm</w:t>
            </w:r>
          </w:p>
        </w:tc>
      </w:tr>
      <w:tr w:rsidR="00345BB6" w14:paraId="6E9448FC" w14:textId="77777777" w:rsidTr="00345BB6">
        <w:trPr>
          <w:jc w:val="center"/>
        </w:trPr>
        <w:tc>
          <w:tcPr>
            <w:tcW w:w="704" w:type="dxa"/>
          </w:tcPr>
          <w:p w14:paraId="74686FC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85" w:type="dxa"/>
          </w:tcPr>
          <w:p w14:paraId="65961A0F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ProductName</w:t>
            </w:r>
          </w:p>
        </w:tc>
        <w:tc>
          <w:tcPr>
            <w:tcW w:w="3294" w:type="dxa"/>
          </w:tcPr>
          <w:p w14:paraId="4A72A4C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2268" w:type="dxa"/>
          </w:tcPr>
          <w:p w14:paraId="2B27BB96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2E542EC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345BB6" w14:paraId="1EFAB0D2" w14:textId="77777777" w:rsidTr="00345BB6">
        <w:trPr>
          <w:jc w:val="center"/>
        </w:trPr>
        <w:tc>
          <w:tcPr>
            <w:tcW w:w="704" w:type="dxa"/>
          </w:tcPr>
          <w:p w14:paraId="49C0D59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85" w:type="dxa"/>
          </w:tcPr>
          <w:p w14:paraId="05CE1CC8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ShortDescription</w:t>
            </w:r>
          </w:p>
        </w:tc>
        <w:tc>
          <w:tcPr>
            <w:tcW w:w="3294" w:type="dxa"/>
          </w:tcPr>
          <w:p w14:paraId="4F32D6DC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2268" w:type="dxa"/>
          </w:tcPr>
          <w:p w14:paraId="6C698438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2702516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Mô tả ngắn</w:t>
            </w:r>
          </w:p>
        </w:tc>
      </w:tr>
      <w:tr w:rsidR="00345BB6" w14:paraId="1DA65912" w14:textId="77777777" w:rsidTr="00345BB6">
        <w:trPr>
          <w:jc w:val="center"/>
        </w:trPr>
        <w:tc>
          <w:tcPr>
            <w:tcW w:w="704" w:type="dxa"/>
          </w:tcPr>
          <w:p w14:paraId="125E233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85" w:type="dxa"/>
          </w:tcPr>
          <w:p w14:paraId="4078931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FullDescription</w:t>
            </w:r>
          </w:p>
        </w:tc>
        <w:tc>
          <w:tcPr>
            <w:tcW w:w="3294" w:type="dxa"/>
          </w:tcPr>
          <w:p w14:paraId="6CAF00F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2268" w:type="dxa"/>
          </w:tcPr>
          <w:p w14:paraId="10C3EA81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47081F5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Mô tả cụ thể</w:t>
            </w:r>
          </w:p>
        </w:tc>
      </w:tr>
      <w:tr w:rsidR="00345BB6" w14:paraId="5C6F0203" w14:textId="77777777" w:rsidTr="00345BB6">
        <w:trPr>
          <w:jc w:val="center"/>
        </w:trPr>
        <w:tc>
          <w:tcPr>
            <w:tcW w:w="704" w:type="dxa"/>
          </w:tcPr>
          <w:p w14:paraId="11B3B79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85" w:type="dxa"/>
          </w:tcPr>
          <w:p w14:paraId="3696201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Quantity</w:t>
            </w:r>
          </w:p>
        </w:tc>
        <w:tc>
          <w:tcPr>
            <w:tcW w:w="3294" w:type="dxa"/>
          </w:tcPr>
          <w:p w14:paraId="3859500B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INT</w:t>
            </w:r>
          </w:p>
        </w:tc>
        <w:tc>
          <w:tcPr>
            <w:tcW w:w="2268" w:type="dxa"/>
          </w:tcPr>
          <w:p w14:paraId="5560995A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75E7E5F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Số lượng sản phẩm</w:t>
            </w:r>
          </w:p>
        </w:tc>
      </w:tr>
      <w:tr w:rsidR="00345BB6" w14:paraId="08E4343B" w14:textId="77777777" w:rsidTr="00345BB6">
        <w:trPr>
          <w:jc w:val="center"/>
        </w:trPr>
        <w:tc>
          <w:tcPr>
            <w:tcW w:w="704" w:type="dxa"/>
          </w:tcPr>
          <w:p w14:paraId="29AD0488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5" w:type="dxa"/>
          </w:tcPr>
          <w:p w14:paraId="6D93AE45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CreatedDate</w:t>
            </w:r>
          </w:p>
        </w:tc>
        <w:tc>
          <w:tcPr>
            <w:tcW w:w="3294" w:type="dxa"/>
          </w:tcPr>
          <w:p w14:paraId="5591773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DATETIME</w:t>
            </w:r>
          </w:p>
        </w:tc>
        <w:tc>
          <w:tcPr>
            <w:tcW w:w="2268" w:type="dxa"/>
          </w:tcPr>
          <w:p w14:paraId="489847D6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1508AD11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tạo</w:t>
            </w:r>
          </w:p>
        </w:tc>
      </w:tr>
      <w:tr w:rsidR="00345BB6" w14:paraId="2EB85965" w14:textId="77777777" w:rsidTr="00345BB6">
        <w:trPr>
          <w:jc w:val="center"/>
        </w:trPr>
        <w:tc>
          <w:tcPr>
            <w:tcW w:w="704" w:type="dxa"/>
          </w:tcPr>
          <w:p w14:paraId="35B460C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85" w:type="dxa"/>
          </w:tcPr>
          <w:p w14:paraId="63F06AC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ModifiedDate</w:t>
            </w:r>
          </w:p>
        </w:tc>
        <w:tc>
          <w:tcPr>
            <w:tcW w:w="3294" w:type="dxa"/>
          </w:tcPr>
          <w:p w14:paraId="193C797C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DATETIME</w:t>
            </w:r>
          </w:p>
        </w:tc>
        <w:tc>
          <w:tcPr>
            <w:tcW w:w="2268" w:type="dxa"/>
          </w:tcPr>
          <w:p w14:paraId="400D37D4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5623992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sửa</w:t>
            </w:r>
          </w:p>
        </w:tc>
      </w:tr>
      <w:tr w:rsidR="00345BB6" w14:paraId="47959D44" w14:textId="77777777" w:rsidTr="00345BB6">
        <w:trPr>
          <w:jc w:val="center"/>
        </w:trPr>
        <w:tc>
          <w:tcPr>
            <w:tcW w:w="704" w:type="dxa"/>
          </w:tcPr>
          <w:p w14:paraId="714A4FCE" w14:textId="0201ACE8" w:rsidR="00345BB6" w:rsidRPr="00345BB6" w:rsidRDefault="00345BB6" w:rsidP="00345BB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85" w:type="dxa"/>
          </w:tcPr>
          <w:p w14:paraId="4AE4830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Origin</w:t>
            </w:r>
          </w:p>
        </w:tc>
        <w:tc>
          <w:tcPr>
            <w:tcW w:w="3294" w:type="dxa"/>
          </w:tcPr>
          <w:p w14:paraId="3B84753F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NVARCHAR(50)</w:t>
            </w:r>
          </w:p>
        </w:tc>
        <w:tc>
          <w:tcPr>
            <w:tcW w:w="2268" w:type="dxa"/>
          </w:tcPr>
          <w:p w14:paraId="6392BE76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0FA1A72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gốc sản phẩm</w:t>
            </w:r>
          </w:p>
        </w:tc>
      </w:tr>
      <w:tr w:rsidR="00345BB6" w14:paraId="6AB0F22F" w14:textId="77777777" w:rsidTr="00345BB6">
        <w:trPr>
          <w:jc w:val="center"/>
        </w:trPr>
        <w:tc>
          <w:tcPr>
            <w:tcW w:w="704" w:type="dxa"/>
          </w:tcPr>
          <w:p w14:paraId="51BF1258" w14:textId="29C2F223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85" w:type="dxa"/>
          </w:tcPr>
          <w:p w14:paraId="2A2F8F3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Color</w:t>
            </w:r>
          </w:p>
        </w:tc>
        <w:tc>
          <w:tcPr>
            <w:tcW w:w="3294" w:type="dxa"/>
          </w:tcPr>
          <w:p w14:paraId="7D96E5C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NVARCHAR(50)</w:t>
            </w:r>
          </w:p>
        </w:tc>
        <w:tc>
          <w:tcPr>
            <w:tcW w:w="2268" w:type="dxa"/>
          </w:tcPr>
          <w:p w14:paraId="20F93213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1302BA47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Màu sản phẩm</w:t>
            </w:r>
          </w:p>
        </w:tc>
      </w:tr>
      <w:tr w:rsidR="00345BB6" w14:paraId="3820325D" w14:textId="77777777" w:rsidTr="00345BB6">
        <w:trPr>
          <w:jc w:val="center"/>
        </w:trPr>
        <w:tc>
          <w:tcPr>
            <w:tcW w:w="704" w:type="dxa"/>
          </w:tcPr>
          <w:p w14:paraId="2147DE5A" w14:textId="4877D929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85" w:type="dxa"/>
          </w:tcPr>
          <w:p w14:paraId="5D29DE09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3294" w:type="dxa"/>
          </w:tcPr>
          <w:p w14:paraId="2A37FA14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268" w:type="dxa"/>
          </w:tcPr>
          <w:p w14:paraId="40819FF1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47E1AFC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Giá thực sản phẩm</w:t>
            </w:r>
          </w:p>
        </w:tc>
      </w:tr>
      <w:tr w:rsidR="00345BB6" w14:paraId="7B476886" w14:textId="77777777" w:rsidTr="00345BB6">
        <w:trPr>
          <w:jc w:val="center"/>
        </w:trPr>
        <w:tc>
          <w:tcPr>
            <w:tcW w:w="704" w:type="dxa"/>
          </w:tcPr>
          <w:p w14:paraId="4638FCEA" w14:textId="4AD1C323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85" w:type="dxa"/>
          </w:tcPr>
          <w:p w14:paraId="134B82C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3294" w:type="dxa"/>
          </w:tcPr>
          <w:p w14:paraId="52E43FF1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8" w:type="dxa"/>
          </w:tcPr>
          <w:p w14:paraId="1975D6DF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664" w:type="dxa"/>
          </w:tcPr>
          <w:p w14:paraId="58C0E614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Danh mục của sản phẩm</w:t>
            </w:r>
          </w:p>
        </w:tc>
      </w:tr>
      <w:tr w:rsidR="00345BB6" w14:paraId="6956DE47" w14:textId="77777777" w:rsidTr="00345BB6">
        <w:trPr>
          <w:jc w:val="center"/>
        </w:trPr>
        <w:tc>
          <w:tcPr>
            <w:tcW w:w="704" w:type="dxa"/>
          </w:tcPr>
          <w:p w14:paraId="7D81E605" w14:textId="3B664FCF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85" w:type="dxa"/>
          </w:tcPr>
          <w:p w14:paraId="7B624C11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BrandId</w:t>
            </w:r>
          </w:p>
        </w:tc>
        <w:tc>
          <w:tcPr>
            <w:tcW w:w="3294" w:type="dxa"/>
          </w:tcPr>
          <w:p w14:paraId="050D2AE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268" w:type="dxa"/>
          </w:tcPr>
          <w:p w14:paraId="65349E96" w14:textId="31FA2EB2" w:rsidR="00345BB6" w:rsidRP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664" w:type="dxa"/>
          </w:tcPr>
          <w:p w14:paraId="2EB4CE3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Chi nhánh của sản phẩm</w:t>
            </w:r>
          </w:p>
        </w:tc>
      </w:tr>
      <w:tr w:rsidR="00345BB6" w14:paraId="6EFDB200" w14:textId="77777777" w:rsidTr="00345BB6">
        <w:trPr>
          <w:jc w:val="center"/>
        </w:trPr>
        <w:tc>
          <w:tcPr>
            <w:tcW w:w="704" w:type="dxa"/>
          </w:tcPr>
          <w:p w14:paraId="449A37A3" w14:textId="161085BA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13</w:t>
            </w:r>
          </w:p>
        </w:tc>
        <w:tc>
          <w:tcPr>
            <w:tcW w:w="1985" w:type="dxa"/>
          </w:tcPr>
          <w:p w14:paraId="6B554CF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PromotionPrice</w:t>
            </w:r>
          </w:p>
        </w:tc>
        <w:tc>
          <w:tcPr>
            <w:tcW w:w="3294" w:type="dxa"/>
          </w:tcPr>
          <w:p w14:paraId="427791E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MONEY</w:t>
            </w:r>
          </w:p>
        </w:tc>
        <w:tc>
          <w:tcPr>
            <w:tcW w:w="2268" w:type="dxa"/>
          </w:tcPr>
          <w:p w14:paraId="002423E8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0582337B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Giá khuyển mãi của sản phẩm</w:t>
            </w:r>
          </w:p>
        </w:tc>
      </w:tr>
      <w:tr w:rsidR="00345BB6" w14:paraId="0E8DA690" w14:textId="77777777" w:rsidTr="00345BB6">
        <w:trPr>
          <w:jc w:val="center"/>
        </w:trPr>
        <w:tc>
          <w:tcPr>
            <w:tcW w:w="704" w:type="dxa"/>
          </w:tcPr>
          <w:p w14:paraId="15A29AAE" w14:textId="400F234A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1985" w:type="dxa"/>
          </w:tcPr>
          <w:p w14:paraId="1A14CF78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Thumbnail</w:t>
            </w:r>
          </w:p>
        </w:tc>
        <w:tc>
          <w:tcPr>
            <w:tcW w:w="3294" w:type="dxa"/>
          </w:tcPr>
          <w:p w14:paraId="2B67E24C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2268" w:type="dxa"/>
          </w:tcPr>
          <w:p w14:paraId="4B613DD3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664" w:type="dxa"/>
          </w:tcPr>
          <w:p w14:paraId="6C8D94A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Ảnh tiêu biểu của sản phẩm</w:t>
            </w:r>
          </w:p>
        </w:tc>
      </w:tr>
    </w:tbl>
    <w:p w14:paraId="27B2D393" w14:textId="77777777" w:rsidR="00345BB6" w:rsidRPr="00345BB6" w:rsidRDefault="00345BB6" w:rsidP="00345BB6">
      <w:pPr>
        <w:rPr>
          <w:lang w:val="en-US"/>
        </w:rPr>
      </w:pPr>
    </w:p>
    <w:p w14:paraId="5DA0E410" w14:textId="4B0A0BF9" w:rsidR="00345BB6" w:rsidRDefault="00345BB6" w:rsidP="00345BB6">
      <w:pPr>
        <w:pStyle w:val="Heading3"/>
        <w:rPr>
          <w:lang w:val="en-US"/>
        </w:rPr>
      </w:pPr>
      <w:r>
        <w:rPr>
          <w:lang w:val="en-US"/>
        </w:rPr>
        <w:t>Loại sản phẩm</w:t>
      </w:r>
    </w:p>
    <w:tbl>
      <w:tblPr>
        <w:tblW w:w="109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7"/>
        <w:gridCol w:w="2053"/>
        <w:gridCol w:w="3855"/>
        <w:gridCol w:w="1710"/>
        <w:gridCol w:w="2520"/>
      </w:tblGrid>
      <w:tr w:rsidR="00345BB6" w14:paraId="645F9498" w14:textId="77777777" w:rsidTr="00345BB6">
        <w:trPr>
          <w:jc w:val="center"/>
        </w:trPr>
        <w:tc>
          <w:tcPr>
            <w:tcW w:w="777" w:type="dxa"/>
          </w:tcPr>
          <w:p w14:paraId="5995D695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STT</w:t>
            </w:r>
          </w:p>
        </w:tc>
        <w:tc>
          <w:tcPr>
            <w:tcW w:w="2053" w:type="dxa"/>
          </w:tcPr>
          <w:p w14:paraId="6455FEEC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Tên thuộc tính</w:t>
            </w:r>
          </w:p>
        </w:tc>
        <w:tc>
          <w:tcPr>
            <w:tcW w:w="3855" w:type="dxa"/>
          </w:tcPr>
          <w:p w14:paraId="52219A0C" w14:textId="77777777" w:rsidR="00345BB6" w:rsidRPr="003E28C7" w:rsidRDefault="00345BB6" w:rsidP="00CA204B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 w:rsidRPr="003E28C7">
              <w:rPr>
                <w:color w:val="000000"/>
                <w:lang w:val="en-US"/>
              </w:rPr>
              <w:t>Loại</w:t>
            </w:r>
          </w:p>
        </w:tc>
        <w:tc>
          <w:tcPr>
            <w:tcW w:w="1710" w:type="dxa"/>
          </w:tcPr>
          <w:p w14:paraId="6E1F90EE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Ràng buộc</w:t>
            </w:r>
          </w:p>
        </w:tc>
        <w:tc>
          <w:tcPr>
            <w:tcW w:w="2520" w:type="dxa"/>
          </w:tcPr>
          <w:p w14:paraId="4C07DABE" w14:textId="77777777" w:rsidR="00345BB6" w:rsidRPr="00F44EE4" w:rsidRDefault="00345BB6" w:rsidP="00CA204B">
            <w:pPr>
              <w:spacing w:line="360" w:lineRule="auto"/>
            </w:pPr>
            <w:r w:rsidRPr="003E28C7">
              <w:rPr>
                <w:color w:val="000000"/>
              </w:rPr>
              <w:t>Ý nghĩa/ghi chú</w:t>
            </w:r>
          </w:p>
        </w:tc>
      </w:tr>
      <w:tr w:rsidR="00345BB6" w14:paraId="2EF41223" w14:textId="77777777" w:rsidTr="00345BB6">
        <w:trPr>
          <w:jc w:val="center"/>
        </w:trPr>
        <w:tc>
          <w:tcPr>
            <w:tcW w:w="777" w:type="dxa"/>
          </w:tcPr>
          <w:p w14:paraId="41D488CC" w14:textId="77777777" w:rsidR="00345BB6" w:rsidRPr="00736F70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053" w:type="dxa"/>
          </w:tcPr>
          <w:p w14:paraId="1190E470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855" w:type="dxa"/>
          </w:tcPr>
          <w:p w14:paraId="7E98467E" w14:textId="77777777" w:rsidR="00345BB6" w:rsidRPr="003E28C7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710" w:type="dxa"/>
          </w:tcPr>
          <w:p w14:paraId="32D55D9D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520" w:type="dxa"/>
          </w:tcPr>
          <w:p w14:paraId="3E752408" w14:textId="77777777" w:rsidR="00345BB6" w:rsidRPr="009D57AB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danh mục</w:t>
            </w:r>
          </w:p>
        </w:tc>
      </w:tr>
      <w:tr w:rsidR="00345BB6" w14:paraId="12B20CC9" w14:textId="77777777" w:rsidTr="00345BB6">
        <w:trPr>
          <w:jc w:val="center"/>
        </w:trPr>
        <w:tc>
          <w:tcPr>
            <w:tcW w:w="777" w:type="dxa"/>
          </w:tcPr>
          <w:p w14:paraId="64688A46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053" w:type="dxa"/>
          </w:tcPr>
          <w:p w14:paraId="198D9D29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CategoryName</w:t>
            </w:r>
          </w:p>
        </w:tc>
        <w:tc>
          <w:tcPr>
            <w:tcW w:w="3855" w:type="dxa"/>
          </w:tcPr>
          <w:p w14:paraId="68D2FFCA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1710" w:type="dxa"/>
          </w:tcPr>
          <w:p w14:paraId="01ABD6AE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520" w:type="dxa"/>
          </w:tcPr>
          <w:p w14:paraId="3857931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danh mục</w:t>
            </w:r>
          </w:p>
        </w:tc>
      </w:tr>
      <w:tr w:rsidR="00345BB6" w14:paraId="21772D4E" w14:textId="77777777" w:rsidTr="00345BB6">
        <w:trPr>
          <w:jc w:val="center"/>
        </w:trPr>
        <w:tc>
          <w:tcPr>
            <w:tcW w:w="777" w:type="dxa"/>
          </w:tcPr>
          <w:p w14:paraId="53A12D1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053" w:type="dxa"/>
          </w:tcPr>
          <w:p w14:paraId="694AF24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ParentCateId</w:t>
            </w:r>
          </w:p>
        </w:tc>
        <w:tc>
          <w:tcPr>
            <w:tcW w:w="3855" w:type="dxa"/>
          </w:tcPr>
          <w:p w14:paraId="7B3CF5AA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710" w:type="dxa"/>
          </w:tcPr>
          <w:p w14:paraId="6CA9683A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20" w:type="dxa"/>
          </w:tcPr>
          <w:p w14:paraId="3A10617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danh mục cha</w:t>
            </w:r>
          </w:p>
        </w:tc>
      </w:tr>
      <w:tr w:rsidR="00345BB6" w14:paraId="4C9EFCF6" w14:textId="77777777" w:rsidTr="00345BB6">
        <w:trPr>
          <w:jc w:val="center"/>
        </w:trPr>
        <w:tc>
          <w:tcPr>
            <w:tcW w:w="777" w:type="dxa"/>
          </w:tcPr>
          <w:p w14:paraId="7411C979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053" w:type="dxa"/>
          </w:tcPr>
          <w:p w14:paraId="696B1360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855" w:type="dxa"/>
          </w:tcPr>
          <w:p w14:paraId="4BD343C8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710" w:type="dxa"/>
          </w:tcPr>
          <w:p w14:paraId="02DC3DCE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520" w:type="dxa"/>
          </w:tcPr>
          <w:p w14:paraId="563BBBC3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Trạng thái của danh mục</w:t>
            </w:r>
          </w:p>
        </w:tc>
      </w:tr>
      <w:tr w:rsidR="00345BB6" w14:paraId="68A484C8" w14:textId="77777777" w:rsidTr="00345BB6">
        <w:trPr>
          <w:jc w:val="center"/>
        </w:trPr>
        <w:tc>
          <w:tcPr>
            <w:tcW w:w="777" w:type="dxa"/>
          </w:tcPr>
          <w:p w14:paraId="0A5B4109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53" w:type="dxa"/>
          </w:tcPr>
          <w:p w14:paraId="69DABDAD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CreatedDate</w:t>
            </w:r>
          </w:p>
        </w:tc>
        <w:tc>
          <w:tcPr>
            <w:tcW w:w="3855" w:type="dxa"/>
          </w:tcPr>
          <w:p w14:paraId="07AB73A9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DATETIME</w:t>
            </w:r>
          </w:p>
        </w:tc>
        <w:tc>
          <w:tcPr>
            <w:tcW w:w="1710" w:type="dxa"/>
          </w:tcPr>
          <w:p w14:paraId="5780DDC1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520" w:type="dxa"/>
          </w:tcPr>
          <w:p w14:paraId="05C81A45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tạo</w:t>
            </w:r>
          </w:p>
        </w:tc>
      </w:tr>
      <w:tr w:rsidR="00345BB6" w14:paraId="40C5668A" w14:textId="77777777" w:rsidTr="00345BB6">
        <w:trPr>
          <w:jc w:val="center"/>
        </w:trPr>
        <w:tc>
          <w:tcPr>
            <w:tcW w:w="777" w:type="dxa"/>
          </w:tcPr>
          <w:p w14:paraId="0A86E3F2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053" w:type="dxa"/>
          </w:tcPr>
          <w:p w14:paraId="73E374FB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ModifiedDate</w:t>
            </w:r>
          </w:p>
        </w:tc>
        <w:tc>
          <w:tcPr>
            <w:tcW w:w="3855" w:type="dxa"/>
          </w:tcPr>
          <w:p w14:paraId="780BB89E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DATETIME</w:t>
            </w:r>
          </w:p>
        </w:tc>
        <w:tc>
          <w:tcPr>
            <w:tcW w:w="1710" w:type="dxa"/>
          </w:tcPr>
          <w:p w14:paraId="74B673EA" w14:textId="77777777" w:rsidR="00345BB6" w:rsidRDefault="00345BB6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520" w:type="dxa"/>
          </w:tcPr>
          <w:p w14:paraId="1689D537" w14:textId="77777777" w:rsidR="00345BB6" w:rsidRDefault="00345BB6" w:rsidP="00345BB6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sửa</w:t>
            </w:r>
          </w:p>
        </w:tc>
      </w:tr>
    </w:tbl>
    <w:p w14:paraId="5B7A1A89" w14:textId="77777777" w:rsidR="00345BB6" w:rsidRPr="00345BB6" w:rsidRDefault="00345BB6" w:rsidP="00345BB6">
      <w:pPr>
        <w:rPr>
          <w:lang w:val="en-US"/>
        </w:rPr>
      </w:pPr>
    </w:p>
    <w:p w14:paraId="2580DB30" w14:textId="2175456B" w:rsidR="00345BB6" w:rsidRDefault="00345BB6" w:rsidP="00345BB6">
      <w:pPr>
        <w:pStyle w:val="Heading3"/>
        <w:rPr>
          <w:lang w:val="en-US"/>
        </w:rPr>
      </w:pPr>
      <w:r>
        <w:rPr>
          <w:lang w:val="en-US"/>
        </w:rPr>
        <w:t>Thương hiệu</w:t>
      </w:r>
    </w:p>
    <w:tbl>
      <w:tblPr>
        <w:tblW w:w="109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7"/>
        <w:gridCol w:w="2140"/>
        <w:gridCol w:w="3402"/>
        <w:gridCol w:w="1559"/>
        <w:gridCol w:w="2977"/>
      </w:tblGrid>
      <w:tr w:rsidR="00271692" w14:paraId="649FCD3B" w14:textId="77777777" w:rsidTr="00271692">
        <w:trPr>
          <w:jc w:val="center"/>
        </w:trPr>
        <w:tc>
          <w:tcPr>
            <w:tcW w:w="837" w:type="dxa"/>
          </w:tcPr>
          <w:p w14:paraId="2F5E13DD" w14:textId="77777777" w:rsidR="00271692" w:rsidRPr="00F44EE4" w:rsidRDefault="00271692" w:rsidP="00CA204B">
            <w:pPr>
              <w:spacing w:line="360" w:lineRule="auto"/>
            </w:pPr>
            <w:r w:rsidRPr="003E28C7">
              <w:rPr>
                <w:color w:val="000000"/>
              </w:rPr>
              <w:t>STT</w:t>
            </w:r>
          </w:p>
        </w:tc>
        <w:tc>
          <w:tcPr>
            <w:tcW w:w="2140" w:type="dxa"/>
          </w:tcPr>
          <w:p w14:paraId="472CD6E2" w14:textId="77777777" w:rsidR="00271692" w:rsidRPr="00F44EE4" w:rsidRDefault="00271692" w:rsidP="00CA204B">
            <w:pPr>
              <w:spacing w:line="360" w:lineRule="auto"/>
            </w:pPr>
            <w:r w:rsidRPr="003E28C7">
              <w:rPr>
                <w:color w:val="000000"/>
              </w:rPr>
              <w:t>Tên thuộc tính</w:t>
            </w:r>
          </w:p>
        </w:tc>
        <w:tc>
          <w:tcPr>
            <w:tcW w:w="3402" w:type="dxa"/>
          </w:tcPr>
          <w:p w14:paraId="1E3C6E86" w14:textId="77777777" w:rsidR="00271692" w:rsidRPr="003E28C7" w:rsidRDefault="00271692" w:rsidP="00CA204B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 w:rsidRPr="003E28C7">
              <w:rPr>
                <w:color w:val="000000"/>
                <w:lang w:val="en-US"/>
              </w:rPr>
              <w:t>Loại</w:t>
            </w:r>
          </w:p>
        </w:tc>
        <w:tc>
          <w:tcPr>
            <w:tcW w:w="1559" w:type="dxa"/>
          </w:tcPr>
          <w:p w14:paraId="0F68DD07" w14:textId="77777777" w:rsidR="00271692" w:rsidRPr="00F44EE4" w:rsidRDefault="00271692" w:rsidP="00CA204B">
            <w:pPr>
              <w:spacing w:line="360" w:lineRule="auto"/>
            </w:pPr>
            <w:r w:rsidRPr="003E28C7">
              <w:rPr>
                <w:color w:val="000000"/>
              </w:rPr>
              <w:t>Ràng buộc</w:t>
            </w:r>
          </w:p>
        </w:tc>
        <w:tc>
          <w:tcPr>
            <w:tcW w:w="2977" w:type="dxa"/>
          </w:tcPr>
          <w:p w14:paraId="44F420EC" w14:textId="77777777" w:rsidR="00271692" w:rsidRPr="00F44EE4" w:rsidRDefault="00271692" w:rsidP="00CA204B">
            <w:pPr>
              <w:spacing w:line="360" w:lineRule="auto"/>
            </w:pPr>
            <w:r w:rsidRPr="003E28C7">
              <w:rPr>
                <w:color w:val="000000"/>
              </w:rPr>
              <w:t>Ý nghĩa/ghi chú</w:t>
            </w:r>
          </w:p>
        </w:tc>
      </w:tr>
      <w:tr w:rsidR="00271692" w14:paraId="28C8D029" w14:textId="77777777" w:rsidTr="00271692">
        <w:trPr>
          <w:jc w:val="center"/>
        </w:trPr>
        <w:tc>
          <w:tcPr>
            <w:tcW w:w="837" w:type="dxa"/>
          </w:tcPr>
          <w:p w14:paraId="619145EB" w14:textId="77777777" w:rsidR="00271692" w:rsidRPr="00736F70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0" w:type="dxa"/>
          </w:tcPr>
          <w:p w14:paraId="1D344162" w14:textId="77777777" w:rsidR="00271692" w:rsidRPr="009D57AB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02" w:type="dxa"/>
          </w:tcPr>
          <w:p w14:paraId="78BD0D7D" w14:textId="77777777" w:rsidR="00271692" w:rsidRPr="003E28C7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07BB59CB" w14:textId="77777777" w:rsidR="00271692" w:rsidRPr="009D57AB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977" w:type="dxa"/>
          </w:tcPr>
          <w:p w14:paraId="39706B15" w14:textId="77777777" w:rsidR="00271692" w:rsidRPr="009D57AB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chi nhánh</w:t>
            </w:r>
          </w:p>
        </w:tc>
      </w:tr>
      <w:tr w:rsidR="00271692" w14:paraId="3C0EE477" w14:textId="77777777" w:rsidTr="00271692">
        <w:trPr>
          <w:jc w:val="center"/>
        </w:trPr>
        <w:tc>
          <w:tcPr>
            <w:tcW w:w="837" w:type="dxa"/>
          </w:tcPr>
          <w:p w14:paraId="3AE66BF8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0" w:type="dxa"/>
          </w:tcPr>
          <w:p w14:paraId="34C8CFFA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BrandName</w:t>
            </w:r>
          </w:p>
        </w:tc>
        <w:tc>
          <w:tcPr>
            <w:tcW w:w="3402" w:type="dxa"/>
          </w:tcPr>
          <w:p w14:paraId="16DF7D38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1559" w:type="dxa"/>
          </w:tcPr>
          <w:p w14:paraId="16D38731" w14:textId="77777777" w:rsidR="00271692" w:rsidRDefault="00271692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4BF61EF8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chi nhánh</w:t>
            </w:r>
          </w:p>
        </w:tc>
      </w:tr>
      <w:tr w:rsidR="00271692" w14:paraId="0B9A4550" w14:textId="77777777" w:rsidTr="00271692">
        <w:trPr>
          <w:jc w:val="center"/>
        </w:trPr>
        <w:tc>
          <w:tcPr>
            <w:tcW w:w="837" w:type="dxa"/>
          </w:tcPr>
          <w:p w14:paraId="225F70F0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0" w:type="dxa"/>
          </w:tcPr>
          <w:p w14:paraId="427C7A82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Logo</w:t>
            </w:r>
          </w:p>
        </w:tc>
        <w:tc>
          <w:tcPr>
            <w:tcW w:w="3402" w:type="dxa"/>
          </w:tcPr>
          <w:p w14:paraId="3C74A677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1559" w:type="dxa"/>
          </w:tcPr>
          <w:p w14:paraId="622309E1" w14:textId="77777777" w:rsidR="00271692" w:rsidRDefault="00271692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753EF718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Ảnh chi nhánh</w:t>
            </w:r>
          </w:p>
        </w:tc>
      </w:tr>
      <w:tr w:rsidR="00271692" w14:paraId="1AE29C2D" w14:textId="77777777" w:rsidTr="00271692">
        <w:trPr>
          <w:jc w:val="center"/>
        </w:trPr>
        <w:tc>
          <w:tcPr>
            <w:tcW w:w="837" w:type="dxa"/>
          </w:tcPr>
          <w:p w14:paraId="3861CFA0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40" w:type="dxa"/>
          </w:tcPr>
          <w:p w14:paraId="1B67047E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402" w:type="dxa"/>
          </w:tcPr>
          <w:p w14:paraId="5A2427AB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3812B96B" w14:textId="77777777" w:rsidR="00271692" w:rsidRDefault="00271692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415FFFBC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Trạng thái của danh mục</w:t>
            </w:r>
          </w:p>
        </w:tc>
      </w:tr>
      <w:tr w:rsidR="00271692" w14:paraId="49FC1E60" w14:textId="77777777" w:rsidTr="00271692">
        <w:trPr>
          <w:jc w:val="center"/>
        </w:trPr>
        <w:tc>
          <w:tcPr>
            <w:tcW w:w="837" w:type="dxa"/>
          </w:tcPr>
          <w:p w14:paraId="028E2BC4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0" w:type="dxa"/>
          </w:tcPr>
          <w:p w14:paraId="2331A146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CreatedDate</w:t>
            </w:r>
          </w:p>
        </w:tc>
        <w:tc>
          <w:tcPr>
            <w:tcW w:w="3402" w:type="dxa"/>
          </w:tcPr>
          <w:p w14:paraId="4204AE35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DATETIME</w:t>
            </w:r>
          </w:p>
        </w:tc>
        <w:tc>
          <w:tcPr>
            <w:tcW w:w="1559" w:type="dxa"/>
          </w:tcPr>
          <w:p w14:paraId="489C0570" w14:textId="77777777" w:rsidR="00271692" w:rsidRDefault="00271692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24897FE4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tạo</w:t>
            </w:r>
          </w:p>
        </w:tc>
      </w:tr>
      <w:tr w:rsidR="00271692" w14:paraId="0777C4CC" w14:textId="77777777" w:rsidTr="00271692">
        <w:trPr>
          <w:jc w:val="center"/>
        </w:trPr>
        <w:tc>
          <w:tcPr>
            <w:tcW w:w="837" w:type="dxa"/>
          </w:tcPr>
          <w:p w14:paraId="68262CD4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0" w:type="dxa"/>
          </w:tcPr>
          <w:p w14:paraId="1B92A6B2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ModifiedDate</w:t>
            </w:r>
          </w:p>
        </w:tc>
        <w:tc>
          <w:tcPr>
            <w:tcW w:w="3402" w:type="dxa"/>
          </w:tcPr>
          <w:p w14:paraId="6411C0CC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DATETIME</w:t>
            </w:r>
          </w:p>
        </w:tc>
        <w:tc>
          <w:tcPr>
            <w:tcW w:w="1559" w:type="dxa"/>
          </w:tcPr>
          <w:p w14:paraId="181E2C8D" w14:textId="77777777" w:rsidR="00271692" w:rsidRDefault="00271692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589FD9EA" w14:textId="77777777" w:rsidR="00271692" w:rsidRDefault="00271692" w:rsidP="00271692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sửa</w:t>
            </w:r>
          </w:p>
        </w:tc>
      </w:tr>
    </w:tbl>
    <w:p w14:paraId="2AF4D06C" w14:textId="77777777" w:rsidR="00271692" w:rsidRPr="00271692" w:rsidRDefault="00271692" w:rsidP="00271692">
      <w:pPr>
        <w:rPr>
          <w:lang w:val="en-US"/>
        </w:rPr>
      </w:pPr>
    </w:p>
    <w:p w14:paraId="24AF7C06" w14:textId="109CCD57" w:rsidR="00345BB6" w:rsidRDefault="00345BB6" w:rsidP="00345BB6">
      <w:pPr>
        <w:pStyle w:val="Heading3"/>
        <w:rPr>
          <w:lang w:val="en-US"/>
        </w:rPr>
      </w:pPr>
      <w:r>
        <w:rPr>
          <w:lang w:val="en-US"/>
        </w:rPr>
        <w:t>Thuộc tính</w:t>
      </w: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7"/>
        <w:gridCol w:w="2140"/>
        <w:gridCol w:w="3402"/>
        <w:gridCol w:w="1559"/>
        <w:gridCol w:w="2977"/>
      </w:tblGrid>
      <w:tr w:rsidR="00A2596B" w14:paraId="7C9FD7F4" w14:textId="77777777" w:rsidTr="00CA204B">
        <w:tc>
          <w:tcPr>
            <w:tcW w:w="837" w:type="dxa"/>
          </w:tcPr>
          <w:p w14:paraId="06525C4A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STT</w:t>
            </w:r>
          </w:p>
        </w:tc>
        <w:tc>
          <w:tcPr>
            <w:tcW w:w="2140" w:type="dxa"/>
          </w:tcPr>
          <w:p w14:paraId="20AB2E45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Tên thuộc tính</w:t>
            </w:r>
          </w:p>
        </w:tc>
        <w:tc>
          <w:tcPr>
            <w:tcW w:w="3402" w:type="dxa"/>
          </w:tcPr>
          <w:p w14:paraId="621AC70F" w14:textId="77777777" w:rsidR="00A2596B" w:rsidRPr="003E28C7" w:rsidRDefault="00A2596B" w:rsidP="00CA204B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 w:rsidRPr="003E28C7">
              <w:rPr>
                <w:color w:val="000000"/>
                <w:lang w:val="en-US"/>
              </w:rPr>
              <w:t>Loại</w:t>
            </w:r>
          </w:p>
        </w:tc>
        <w:tc>
          <w:tcPr>
            <w:tcW w:w="1559" w:type="dxa"/>
          </w:tcPr>
          <w:p w14:paraId="38537AEB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Ràng buộc</w:t>
            </w:r>
          </w:p>
        </w:tc>
        <w:tc>
          <w:tcPr>
            <w:tcW w:w="2977" w:type="dxa"/>
          </w:tcPr>
          <w:p w14:paraId="759F557F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Ý nghĩa/ghi chú</w:t>
            </w:r>
          </w:p>
        </w:tc>
      </w:tr>
      <w:tr w:rsidR="00A2596B" w14:paraId="17737830" w14:textId="77777777" w:rsidTr="00CA204B">
        <w:tc>
          <w:tcPr>
            <w:tcW w:w="837" w:type="dxa"/>
          </w:tcPr>
          <w:p w14:paraId="1B2C9E5C" w14:textId="77777777" w:rsidR="00A2596B" w:rsidRPr="00736F70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0" w:type="dxa"/>
          </w:tcPr>
          <w:p w14:paraId="19C3E67F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02" w:type="dxa"/>
          </w:tcPr>
          <w:p w14:paraId="0B6E5D06" w14:textId="77777777" w:rsidR="00A2596B" w:rsidRPr="003E28C7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23F35C37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977" w:type="dxa"/>
          </w:tcPr>
          <w:p w14:paraId="4A2563D3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thuộc tính</w:t>
            </w:r>
          </w:p>
        </w:tc>
      </w:tr>
      <w:tr w:rsidR="00A2596B" w14:paraId="5A8C5D77" w14:textId="77777777" w:rsidTr="00CA204B">
        <w:tc>
          <w:tcPr>
            <w:tcW w:w="837" w:type="dxa"/>
          </w:tcPr>
          <w:p w14:paraId="43D67772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0" w:type="dxa"/>
          </w:tcPr>
          <w:p w14:paraId="15B11820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AttributeName</w:t>
            </w:r>
          </w:p>
        </w:tc>
        <w:tc>
          <w:tcPr>
            <w:tcW w:w="3402" w:type="dxa"/>
          </w:tcPr>
          <w:p w14:paraId="45F73095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1559" w:type="dxa"/>
          </w:tcPr>
          <w:p w14:paraId="370F9D5F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6D1505CC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thuộc tính</w:t>
            </w:r>
          </w:p>
        </w:tc>
      </w:tr>
      <w:tr w:rsidR="00A2596B" w14:paraId="34DD71EB" w14:textId="77777777" w:rsidTr="00CA204B">
        <w:tc>
          <w:tcPr>
            <w:tcW w:w="837" w:type="dxa"/>
          </w:tcPr>
          <w:p w14:paraId="55EA8FE5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0" w:type="dxa"/>
          </w:tcPr>
          <w:p w14:paraId="229F3316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3402" w:type="dxa"/>
          </w:tcPr>
          <w:p w14:paraId="5077A63D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1931446F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121B1ABD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Danh mục của thuộc tính</w:t>
            </w:r>
          </w:p>
        </w:tc>
      </w:tr>
      <w:tr w:rsidR="00A2596B" w14:paraId="2D84E6D8" w14:textId="77777777" w:rsidTr="00CA204B">
        <w:tc>
          <w:tcPr>
            <w:tcW w:w="837" w:type="dxa"/>
          </w:tcPr>
          <w:p w14:paraId="2E68131F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0" w:type="dxa"/>
          </w:tcPr>
          <w:p w14:paraId="69B2626D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CreatedDate</w:t>
            </w:r>
          </w:p>
        </w:tc>
        <w:tc>
          <w:tcPr>
            <w:tcW w:w="3402" w:type="dxa"/>
          </w:tcPr>
          <w:p w14:paraId="7B76EB73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DATETIME</w:t>
            </w:r>
          </w:p>
        </w:tc>
        <w:tc>
          <w:tcPr>
            <w:tcW w:w="1559" w:type="dxa"/>
          </w:tcPr>
          <w:p w14:paraId="1C33A4A6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0440302D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tạo</w:t>
            </w:r>
          </w:p>
        </w:tc>
      </w:tr>
      <w:tr w:rsidR="00A2596B" w14:paraId="425B8FF1" w14:textId="77777777" w:rsidTr="00CA204B">
        <w:tc>
          <w:tcPr>
            <w:tcW w:w="837" w:type="dxa"/>
          </w:tcPr>
          <w:p w14:paraId="5E98C4A8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7</w:t>
            </w:r>
          </w:p>
        </w:tc>
        <w:tc>
          <w:tcPr>
            <w:tcW w:w="2140" w:type="dxa"/>
          </w:tcPr>
          <w:p w14:paraId="25BD5938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ModifiedDate</w:t>
            </w:r>
          </w:p>
        </w:tc>
        <w:tc>
          <w:tcPr>
            <w:tcW w:w="3402" w:type="dxa"/>
          </w:tcPr>
          <w:p w14:paraId="6C147A4E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DATETIME</w:t>
            </w:r>
          </w:p>
        </w:tc>
        <w:tc>
          <w:tcPr>
            <w:tcW w:w="1559" w:type="dxa"/>
          </w:tcPr>
          <w:p w14:paraId="68A4EEAE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1A657C3A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sửa</w:t>
            </w:r>
          </w:p>
        </w:tc>
      </w:tr>
    </w:tbl>
    <w:p w14:paraId="6A7E3208" w14:textId="77777777" w:rsidR="00A2596B" w:rsidRPr="00A2596B" w:rsidRDefault="00A2596B" w:rsidP="00A2596B">
      <w:pPr>
        <w:rPr>
          <w:lang w:val="en-US"/>
        </w:rPr>
      </w:pPr>
    </w:p>
    <w:p w14:paraId="07D5912E" w14:textId="79078478" w:rsidR="00345BB6" w:rsidRDefault="00345BB6" w:rsidP="00345BB6">
      <w:pPr>
        <w:pStyle w:val="Heading3"/>
        <w:rPr>
          <w:lang w:val="en-US"/>
        </w:rPr>
      </w:pPr>
      <w:r>
        <w:rPr>
          <w:lang w:val="en-US"/>
        </w:rPr>
        <w:t>Đơn hàng</w:t>
      </w:r>
    </w:p>
    <w:tbl>
      <w:tblPr>
        <w:tblW w:w="10915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7"/>
        <w:gridCol w:w="2140"/>
        <w:gridCol w:w="3402"/>
        <w:gridCol w:w="1559"/>
        <w:gridCol w:w="2977"/>
      </w:tblGrid>
      <w:tr w:rsidR="00A2596B" w14:paraId="22850045" w14:textId="77777777" w:rsidTr="00CA204B">
        <w:tc>
          <w:tcPr>
            <w:tcW w:w="837" w:type="dxa"/>
          </w:tcPr>
          <w:p w14:paraId="1EC6EE53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STT</w:t>
            </w:r>
          </w:p>
        </w:tc>
        <w:tc>
          <w:tcPr>
            <w:tcW w:w="2140" w:type="dxa"/>
          </w:tcPr>
          <w:p w14:paraId="50B19CB3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Tên thuộc tính</w:t>
            </w:r>
          </w:p>
        </w:tc>
        <w:tc>
          <w:tcPr>
            <w:tcW w:w="3402" w:type="dxa"/>
          </w:tcPr>
          <w:p w14:paraId="48D561DC" w14:textId="77777777" w:rsidR="00A2596B" w:rsidRPr="003E28C7" w:rsidRDefault="00A2596B" w:rsidP="00CA204B">
            <w:pPr>
              <w:spacing w:line="360" w:lineRule="auto"/>
              <w:jc w:val="center"/>
              <w:rPr>
                <w:color w:val="000000"/>
                <w:lang w:val="en-US"/>
              </w:rPr>
            </w:pPr>
            <w:r w:rsidRPr="003E28C7">
              <w:rPr>
                <w:color w:val="000000"/>
                <w:lang w:val="en-US"/>
              </w:rPr>
              <w:t>Loại</w:t>
            </w:r>
          </w:p>
        </w:tc>
        <w:tc>
          <w:tcPr>
            <w:tcW w:w="1559" w:type="dxa"/>
          </w:tcPr>
          <w:p w14:paraId="3D17FECD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Ràng buộc</w:t>
            </w:r>
          </w:p>
        </w:tc>
        <w:tc>
          <w:tcPr>
            <w:tcW w:w="2977" w:type="dxa"/>
          </w:tcPr>
          <w:p w14:paraId="5C96DC0F" w14:textId="77777777" w:rsidR="00A2596B" w:rsidRPr="00F44EE4" w:rsidRDefault="00A2596B" w:rsidP="00CA204B">
            <w:pPr>
              <w:spacing w:line="360" w:lineRule="auto"/>
            </w:pPr>
            <w:r w:rsidRPr="003E28C7">
              <w:rPr>
                <w:color w:val="000000"/>
              </w:rPr>
              <w:t>Ý nghĩa/ghi chú</w:t>
            </w:r>
          </w:p>
        </w:tc>
      </w:tr>
      <w:tr w:rsidR="00A2596B" w14:paraId="20206220" w14:textId="77777777" w:rsidTr="00CA204B">
        <w:tc>
          <w:tcPr>
            <w:tcW w:w="837" w:type="dxa"/>
          </w:tcPr>
          <w:p w14:paraId="63682238" w14:textId="77777777" w:rsidR="00A2596B" w:rsidRPr="00736F70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40" w:type="dxa"/>
          </w:tcPr>
          <w:p w14:paraId="2CF59F4D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3402" w:type="dxa"/>
          </w:tcPr>
          <w:p w14:paraId="65ED2875" w14:textId="77777777" w:rsidR="00A2596B" w:rsidRPr="003E28C7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56360863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Primary Key</w:t>
            </w:r>
          </w:p>
        </w:tc>
        <w:tc>
          <w:tcPr>
            <w:tcW w:w="2977" w:type="dxa"/>
          </w:tcPr>
          <w:p w14:paraId="71ECAFC7" w14:textId="77777777" w:rsidR="00A2596B" w:rsidRPr="009D57A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Id của thuộc tính</w:t>
            </w:r>
          </w:p>
        </w:tc>
      </w:tr>
      <w:tr w:rsidR="00A2596B" w14:paraId="7E95E082" w14:textId="77777777" w:rsidTr="00CA204B">
        <w:tc>
          <w:tcPr>
            <w:tcW w:w="837" w:type="dxa"/>
          </w:tcPr>
          <w:p w14:paraId="156130C8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40" w:type="dxa"/>
          </w:tcPr>
          <w:p w14:paraId="4C992340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AttributeName</w:t>
            </w:r>
          </w:p>
        </w:tc>
        <w:tc>
          <w:tcPr>
            <w:tcW w:w="3402" w:type="dxa"/>
          </w:tcPr>
          <w:p w14:paraId="29EA29BD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NVARCHAR(100)</w:t>
            </w:r>
          </w:p>
        </w:tc>
        <w:tc>
          <w:tcPr>
            <w:tcW w:w="1559" w:type="dxa"/>
          </w:tcPr>
          <w:p w14:paraId="1750092F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747D1B86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Tên thuộc tính</w:t>
            </w:r>
          </w:p>
        </w:tc>
      </w:tr>
      <w:tr w:rsidR="00A2596B" w14:paraId="1F5C5355" w14:textId="77777777" w:rsidTr="00CA204B">
        <w:tc>
          <w:tcPr>
            <w:tcW w:w="837" w:type="dxa"/>
          </w:tcPr>
          <w:p w14:paraId="56D2CCBE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40" w:type="dxa"/>
          </w:tcPr>
          <w:p w14:paraId="7005760E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3402" w:type="dxa"/>
          </w:tcPr>
          <w:p w14:paraId="1C8ED98B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INT</w:t>
            </w:r>
          </w:p>
        </w:tc>
        <w:tc>
          <w:tcPr>
            <w:tcW w:w="1559" w:type="dxa"/>
          </w:tcPr>
          <w:p w14:paraId="2F3C770C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3DAFE120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Danh mục của thuộc tính</w:t>
            </w:r>
          </w:p>
        </w:tc>
      </w:tr>
      <w:tr w:rsidR="00A2596B" w14:paraId="05D98A74" w14:textId="77777777" w:rsidTr="00CA204B">
        <w:tc>
          <w:tcPr>
            <w:tcW w:w="837" w:type="dxa"/>
          </w:tcPr>
          <w:p w14:paraId="33F59B07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40" w:type="dxa"/>
          </w:tcPr>
          <w:p w14:paraId="70492964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CreatedDate</w:t>
            </w:r>
          </w:p>
        </w:tc>
        <w:tc>
          <w:tcPr>
            <w:tcW w:w="3402" w:type="dxa"/>
          </w:tcPr>
          <w:p w14:paraId="41C5D6F7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 DATETIME</w:t>
            </w:r>
          </w:p>
        </w:tc>
        <w:tc>
          <w:tcPr>
            <w:tcW w:w="1559" w:type="dxa"/>
          </w:tcPr>
          <w:p w14:paraId="5DD4A276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416975D0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tạo</w:t>
            </w:r>
          </w:p>
        </w:tc>
      </w:tr>
      <w:tr w:rsidR="00A2596B" w14:paraId="592860A5" w14:textId="77777777" w:rsidTr="00CA204B">
        <w:tc>
          <w:tcPr>
            <w:tcW w:w="837" w:type="dxa"/>
          </w:tcPr>
          <w:p w14:paraId="05A1281C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40" w:type="dxa"/>
          </w:tcPr>
          <w:p w14:paraId="128C74D8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ModifiedDate</w:t>
            </w:r>
          </w:p>
        </w:tc>
        <w:tc>
          <w:tcPr>
            <w:tcW w:w="3402" w:type="dxa"/>
          </w:tcPr>
          <w:p w14:paraId="316B3E90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Private, DATETIME</w:t>
            </w:r>
          </w:p>
        </w:tc>
        <w:tc>
          <w:tcPr>
            <w:tcW w:w="1559" w:type="dxa"/>
          </w:tcPr>
          <w:p w14:paraId="7A4BE7B6" w14:textId="77777777" w:rsidR="00A2596B" w:rsidRDefault="00A2596B" w:rsidP="00CA204B">
            <w:pPr>
              <w:pStyle w:val="BodyText"/>
              <w:spacing w:after="0"/>
              <w:rPr>
                <w:lang w:val="en-US"/>
              </w:rPr>
            </w:pPr>
          </w:p>
        </w:tc>
        <w:tc>
          <w:tcPr>
            <w:tcW w:w="2977" w:type="dxa"/>
          </w:tcPr>
          <w:p w14:paraId="4D05234F" w14:textId="77777777" w:rsidR="00A2596B" w:rsidRDefault="00A2596B" w:rsidP="00A2596B">
            <w:pPr>
              <w:pStyle w:val="BodyText"/>
              <w:spacing w:after="0"/>
              <w:ind w:left="0"/>
              <w:rPr>
                <w:lang w:val="en-US"/>
              </w:rPr>
            </w:pPr>
            <w:r>
              <w:rPr>
                <w:lang w:val="en-US"/>
              </w:rPr>
              <w:t>Ngày sửa</w:t>
            </w:r>
          </w:p>
        </w:tc>
      </w:tr>
    </w:tbl>
    <w:p w14:paraId="3071F4BE" w14:textId="0775106E" w:rsidR="00A2596B" w:rsidRPr="00A2596B" w:rsidRDefault="00A2596B" w:rsidP="00A2596B">
      <w:pPr>
        <w:rPr>
          <w:lang w:val="en-US"/>
        </w:rPr>
      </w:pPr>
    </w:p>
    <w:p w14:paraId="17240C74" w14:textId="3103FC5E" w:rsidR="00345BB6" w:rsidRDefault="006E6DAF" w:rsidP="006E6DAF">
      <w:pPr>
        <w:pStyle w:val="Heading1"/>
      </w:pPr>
      <w:bookmarkStart w:id="29" w:name="_Toc167699050"/>
      <w:bookmarkStart w:id="30" w:name="_Toc172872219"/>
      <w:bookmarkStart w:id="31" w:name="_Toc27249210"/>
      <w:r>
        <w:rPr>
          <w:noProof/>
        </w:rPr>
        <w:drawing>
          <wp:anchor distT="0" distB="0" distL="114300" distR="114300" simplePos="0" relativeHeight="251665408" behindDoc="0" locked="0" layoutInCell="1" allowOverlap="0" wp14:anchorId="68A1FBF1" wp14:editId="00F562AA">
            <wp:simplePos x="0" y="0"/>
            <wp:positionH relativeFrom="page">
              <wp:align>right</wp:align>
            </wp:positionH>
            <wp:positionV relativeFrom="paragraph">
              <wp:posOffset>415925</wp:posOffset>
            </wp:positionV>
            <wp:extent cx="7698740" cy="492950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740" cy="492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Sơ đồ trạng thái</w:t>
      </w:r>
      <w:bookmarkEnd w:id="29"/>
      <w:bookmarkEnd w:id="30"/>
      <w:bookmarkEnd w:id="31"/>
    </w:p>
    <w:p w14:paraId="617272BC" w14:textId="66A25797" w:rsidR="006E6DAF" w:rsidRPr="006E6DAF" w:rsidRDefault="006E6DAF" w:rsidP="006E6DAF"/>
    <w:p w14:paraId="5AB276F7" w14:textId="48263DFB" w:rsidR="00E9048D" w:rsidRDefault="00D31AF9" w:rsidP="00E9048D">
      <w:pPr>
        <w:pStyle w:val="Heading1"/>
        <w:rPr>
          <w:lang w:val="en-US"/>
        </w:rPr>
      </w:pPr>
      <w:bookmarkStart w:id="32" w:name="_Toc27249211"/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6F8D1B1E" wp14:editId="12C2BFF1">
            <wp:simplePos x="0" y="0"/>
            <wp:positionH relativeFrom="page">
              <wp:align>left</wp:align>
            </wp:positionH>
            <wp:positionV relativeFrom="paragraph">
              <wp:posOffset>245745</wp:posOffset>
            </wp:positionV>
            <wp:extent cx="7731760" cy="7887335"/>
            <wp:effectExtent l="0" t="0" r="254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4280" cy="790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04B">
        <w:rPr>
          <w:lang w:val="en-US"/>
        </w:rPr>
        <w:t>Sơ đồ Logic</w:t>
      </w:r>
      <w:r w:rsidR="00426176">
        <w:rPr>
          <w:lang w:val="en-US"/>
        </w:rPr>
        <w:t xml:space="preserve"> (ER)</w:t>
      </w:r>
      <w:bookmarkEnd w:id="32"/>
    </w:p>
    <w:p w14:paraId="666C3003" w14:textId="7F3E56AB" w:rsidR="00D31AF9" w:rsidRDefault="00D31AF9" w:rsidP="00D31AF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Mô tả Chi tiết:</w:t>
      </w:r>
    </w:p>
    <w:p w14:paraId="158FECB6" w14:textId="23AB1403" w:rsidR="00D31AF9" w:rsidRDefault="00D31AF9" w:rsidP="00D31AF9">
      <w:pPr>
        <w:pStyle w:val="ListParagraph"/>
        <w:numPr>
          <w:ilvl w:val="0"/>
          <w:numId w:val="13"/>
        </w:numPr>
      </w:pPr>
      <w:r>
        <w:t>Sản phẩm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255"/>
        <w:gridCol w:w="1576"/>
        <w:gridCol w:w="1980"/>
        <w:gridCol w:w="3112"/>
      </w:tblGrid>
      <w:tr w:rsidR="002B01C7" w:rsidRPr="002B01C7" w14:paraId="35E7BEAF" w14:textId="77777777" w:rsidTr="00E31D2F">
        <w:trPr>
          <w:trHeight w:val="421"/>
        </w:trPr>
        <w:tc>
          <w:tcPr>
            <w:tcW w:w="709" w:type="dxa"/>
          </w:tcPr>
          <w:p w14:paraId="2B89BD7A" w14:textId="7E851846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260" w:type="dxa"/>
          </w:tcPr>
          <w:p w14:paraId="5E36CD7B" w14:textId="6A5B5B94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60" w:type="dxa"/>
          </w:tcPr>
          <w:p w14:paraId="7775D18E" w14:textId="4BD4EBCF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984" w:type="dxa"/>
          </w:tcPr>
          <w:p w14:paraId="7DF527AC" w14:textId="467C3085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119" w:type="dxa"/>
          </w:tcPr>
          <w:p w14:paraId="40FFF1B0" w14:textId="24327C78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2B01C7" w:rsidRPr="002B01C7" w14:paraId="2D991126" w14:textId="77777777" w:rsidTr="00E31D2F">
        <w:trPr>
          <w:trHeight w:val="136"/>
        </w:trPr>
        <w:tc>
          <w:tcPr>
            <w:tcW w:w="709" w:type="dxa"/>
          </w:tcPr>
          <w:p w14:paraId="168B1FEF" w14:textId="56216E9F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260" w:type="dxa"/>
          </w:tcPr>
          <w:p w14:paraId="7254DDED" w14:textId="4DE42B37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14:paraId="3CD2BF97" w14:textId="02B6EECE" w:rsidR="00E31D2F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984" w:type="dxa"/>
          </w:tcPr>
          <w:p w14:paraId="7C0CCC4F" w14:textId="21A55791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119" w:type="dxa"/>
          </w:tcPr>
          <w:p w14:paraId="1206E558" w14:textId="4B650FDD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 sản phẩm</w:t>
            </w:r>
          </w:p>
        </w:tc>
      </w:tr>
      <w:tr w:rsidR="00E31D2F" w:rsidRPr="002B01C7" w14:paraId="04007E30" w14:textId="77777777" w:rsidTr="00E31D2F">
        <w:trPr>
          <w:trHeight w:val="136"/>
        </w:trPr>
        <w:tc>
          <w:tcPr>
            <w:tcW w:w="709" w:type="dxa"/>
          </w:tcPr>
          <w:p w14:paraId="59CCFA60" w14:textId="21F5A658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260" w:type="dxa"/>
          </w:tcPr>
          <w:p w14:paraId="27AE2066" w14:textId="17B15F97" w:rsidR="00E31D2F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ProductName</w:t>
            </w:r>
          </w:p>
        </w:tc>
        <w:tc>
          <w:tcPr>
            <w:tcW w:w="1560" w:type="dxa"/>
          </w:tcPr>
          <w:p w14:paraId="5E1DB5A1" w14:textId="79BCE0DF" w:rsidR="00E31D2F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nvarchar(100)</w:t>
            </w:r>
          </w:p>
        </w:tc>
        <w:tc>
          <w:tcPr>
            <w:tcW w:w="1984" w:type="dxa"/>
          </w:tcPr>
          <w:p w14:paraId="34CDD3C1" w14:textId="77777777" w:rsidR="00E31D2F" w:rsidRPr="002B01C7" w:rsidRDefault="00E31D2F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57416D07" w14:textId="3E963E30" w:rsidR="00E31D2F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sản phẩm</w:t>
            </w:r>
          </w:p>
        </w:tc>
      </w:tr>
      <w:tr w:rsidR="002B01C7" w:rsidRPr="002B01C7" w14:paraId="14024580" w14:textId="77777777" w:rsidTr="00E31D2F">
        <w:trPr>
          <w:trHeight w:val="136"/>
        </w:trPr>
        <w:tc>
          <w:tcPr>
            <w:tcW w:w="709" w:type="dxa"/>
          </w:tcPr>
          <w:p w14:paraId="59A3751F" w14:textId="3630F30D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260" w:type="dxa"/>
          </w:tcPr>
          <w:p w14:paraId="6ED11BAC" w14:textId="47C2275E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ShortDescription</w:t>
            </w:r>
          </w:p>
        </w:tc>
        <w:tc>
          <w:tcPr>
            <w:tcW w:w="1560" w:type="dxa"/>
          </w:tcPr>
          <w:p w14:paraId="671F8786" w14:textId="735DE0B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nvarchar(100)</w:t>
            </w:r>
          </w:p>
        </w:tc>
        <w:tc>
          <w:tcPr>
            <w:tcW w:w="1984" w:type="dxa"/>
          </w:tcPr>
          <w:p w14:paraId="3F9F0B34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537D9677" w14:textId="2181E983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Mô tả ngắn</w:t>
            </w:r>
          </w:p>
        </w:tc>
      </w:tr>
      <w:tr w:rsidR="002B01C7" w:rsidRPr="002B01C7" w14:paraId="056B2ABE" w14:textId="77777777" w:rsidTr="00E31D2F">
        <w:trPr>
          <w:trHeight w:val="136"/>
        </w:trPr>
        <w:tc>
          <w:tcPr>
            <w:tcW w:w="709" w:type="dxa"/>
          </w:tcPr>
          <w:p w14:paraId="06D31DEF" w14:textId="7B5369B3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260" w:type="dxa"/>
          </w:tcPr>
          <w:p w14:paraId="6C301E02" w14:textId="6764EBA4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FullDescription</w:t>
            </w:r>
          </w:p>
        </w:tc>
        <w:tc>
          <w:tcPr>
            <w:tcW w:w="1560" w:type="dxa"/>
          </w:tcPr>
          <w:p w14:paraId="0CFC17CF" w14:textId="7ACE8BB1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nvarchar(100)</w:t>
            </w:r>
          </w:p>
        </w:tc>
        <w:tc>
          <w:tcPr>
            <w:tcW w:w="1984" w:type="dxa"/>
          </w:tcPr>
          <w:p w14:paraId="3E2A1506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6F756330" w14:textId="314D223B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Mô tả chi tiết</w:t>
            </w:r>
          </w:p>
        </w:tc>
      </w:tr>
      <w:tr w:rsidR="002B01C7" w:rsidRPr="002B01C7" w14:paraId="580E0118" w14:textId="77777777" w:rsidTr="00E31D2F">
        <w:trPr>
          <w:trHeight w:val="136"/>
        </w:trPr>
        <w:tc>
          <w:tcPr>
            <w:tcW w:w="709" w:type="dxa"/>
          </w:tcPr>
          <w:p w14:paraId="334865D9" w14:textId="2C4CCCF0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5</w:t>
            </w:r>
          </w:p>
        </w:tc>
        <w:tc>
          <w:tcPr>
            <w:tcW w:w="3260" w:type="dxa"/>
          </w:tcPr>
          <w:p w14:paraId="7B78131D" w14:textId="2CC3F453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Quantity</w:t>
            </w:r>
          </w:p>
        </w:tc>
        <w:tc>
          <w:tcPr>
            <w:tcW w:w="1560" w:type="dxa"/>
          </w:tcPr>
          <w:p w14:paraId="48824535" w14:textId="6DE7831E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984" w:type="dxa"/>
          </w:tcPr>
          <w:p w14:paraId="48A5DDE4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1E3E534A" w14:textId="0CE3FB93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Số lượng</w:t>
            </w:r>
          </w:p>
        </w:tc>
      </w:tr>
      <w:tr w:rsidR="002B01C7" w:rsidRPr="002B01C7" w14:paraId="0655C565" w14:textId="77777777" w:rsidTr="00E31D2F">
        <w:trPr>
          <w:trHeight w:val="136"/>
        </w:trPr>
        <w:tc>
          <w:tcPr>
            <w:tcW w:w="709" w:type="dxa"/>
          </w:tcPr>
          <w:p w14:paraId="421F9682" w14:textId="23826239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6</w:t>
            </w:r>
          </w:p>
        </w:tc>
        <w:tc>
          <w:tcPr>
            <w:tcW w:w="3260" w:type="dxa"/>
          </w:tcPr>
          <w:p w14:paraId="50DDE353" w14:textId="154FC6A1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CreatedDate</w:t>
            </w:r>
          </w:p>
        </w:tc>
        <w:tc>
          <w:tcPr>
            <w:tcW w:w="1560" w:type="dxa"/>
          </w:tcPr>
          <w:p w14:paraId="6B66C8C8" w14:textId="07FAF801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datetime</w:t>
            </w:r>
          </w:p>
        </w:tc>
        <w:tc>
          <w:tcPr>
            <w:tcW w:w="1984" w:type="dxa"/>
          </w:tcPr>
          <w:p w14:paraId="6131947E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461A9F15" w14:textId="7604A263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Ngày tạo</w:t>
            </w:r>
          </w:p>
        </w:tc>
      </w:tr>
      <w:tr w:rsidR="002B01C7" w:rsidRPr="002B01C7" w14:paraId="73B3BD7E" w14:textId="77777777" w:rsidTr="00E31D2F">
        <w:trPr>
          <w:trHeight w:val="136"/>
        </w:trPr>
        <w:tc>
          <w:tcPr>
            <w:tcW w:w="709" w:type="dxa"/>
          </w:tcPr>
          <w:p w14:paraId="79FE4F5B" w14:textId="2AD6991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7</w:t>
            </w:r>
          </w:p>
        </w:tc>
        <w:tc>
          <w:tcPr>
            <w:tcW w:w="3260" w:type="dxa"/>
          </w:tcPr>
          <w:p w14:paraId="2C3742B5" w14:textId="25A74989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ModifiedDate</w:t>
            </w:r>
          </w:p>
        </w:tc>
        <w:tc>
          <w:tcPr>
            <w:tcW w:w="1560" w:type="dxa"/>
          </w:tcPr>
          <w:p w14:paraId="5F06DBEA" w14:textId="2919703D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datetime</w:t>
            </w:r>
          </w:p>
        </w:tc>
        <w:tc>
          <w:tcPr>
            <w:tcW w:w="1984" w:type="dxa"/>
          </w:tcPr>
          <w:p w14:paraId="252F88C2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2B9E51C5" w14:textId="5FB8F97B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Ngày chỉnh sửa</w:t>
            </w:r>
          </w:p>
        </w:tc>
      </w:tr>
      <w:tr w:rsidR="002B01C7" w:rsidRPr="002B01C7" w14:paraId="2F961196" w14:textId="77777777" w:rsidTr="00E31D2F">
        <w:trPr>
          <w:trHeight w:val="136"/>
        </w:trPr>
        <w:tc>
          <w:tcPr>
            <w:tcW w:w="709" w:type="dxa"/>
          </w:tcPr>
          <w:p w14:paraId="29637996" w14:textId="2B2D7FC2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8</w:t>
            </w:r>
          </w:p>
        </w:tc>
        <w:tc>
          <w:tcPr>
            <w:tcW w:w="3260" w:type="dxa"/>
          </w:tcPr>
          <w:p w14:paraId="683C3074" w14:textId="728375D9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Origin</w:t>
            </w:r>
          </w:p>
        </w:tc>
        <w:tc>
          <w:tcPr>
            <w:tcW w:w="1560" w:type="dxa"/>
          </w:tcPr>
          <w:p w14:paraId="681BBE7C" w14:textId="5398F262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nvarchar(50)</w:t>
            </w:r>
          </w:p>
        </w:tc>
        <w:tc>
          <w:tcPr>
            <w:tcW w:w="1984" w:type="dxa"/>
          </w:tcPr>
          <w:p w14:paraId="0B678DEA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1EBC0EF2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B01C7" w:rsidRPr="002B01C7" w14:paraId="105E658B" w14:textId="77777777" w:rsidTr="00E31D2F">
        <w:trPr>
          <w:trHeight w:val="136"/>
        </w:trPr>
        <w:tc>
          <w:tcPr>
            <w:tcW w:w="709" w:type="dxa"/>
          </w:tcPr>
          <w:p w14:paraId="41355F71" w14:textId="106A3B5F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9</w:t>
            </w:r>
          </w:p>
        </w:tc>
        <w:tc>
          <w:tcPr>
            <w:tcW w:w="3260" w:type="dxa"/>
          </w:tcPr>
          <w:p w14:paraId="379B4E10" w14:textId="39B14E5F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Color</w:t>
            </w:r>
          </w:p>
        </w:tc>
        <w:tc>
          <w:tcPr>
            <w:tcW w:w="1560" w:type="dxa"/>
          </w:tcPr>
          <w:p w14:paraId="5C0E97C0" w14:textId="625C54A2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nvarchar(50)</w:t>
            </w:r>
          </w:p>
        </w:tc>
        <w:tc>
          <w:tcPr>
            <w:tcW w:w="1984" w:type="dxa"/>
          </w:tcPr>
          <w:p w14:paraId="36E075B8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5C10ECEF" w14:textId="39473BED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Màu sắc sản phẩm</w:t>
            </w:r>
          </w:p>
        </w:tc>
      </w:tr>
      <w:tr w:rsidR="002B01C7" w:rsidRPr="002B01C7" w14:paraId="14400A37" w14:textId="77777777" w:rsidTr="00E31D2F">
        <w:trPr>
          <w:trHeight w:val="136"/>
        </w:trPr>
        <w:tc>
          <w:tcPr>
            <w:tcW w:w="709" w:type="dxa"/>
          </w:tcPr>
          <w:p w14:paraId="3A82CDB0" w14:textId="3503B4D1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260" w:type="dxa"/>
          </w:tcPr>
          <w:p w14:paraId="4719A1EB" w14:textId="5E9BCB2B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560" w:type="dxa"/>
          </w:tcPr>
          <w:p w14:paraId="3D658B10" w14:textId="15CE8860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money</w:t>
            </w:r>
          </w:p>
        </w:tc>
        <w:tc>
          <w:tcPr>
            <w:tcW w:w="1984" w:type="dxa"/>
          </w:tcPr>
          <w:p w14:paraId="7B94C4B8" w14:textId="77777777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</w:tcPr>
          <w:p w14:paraId="154BB3DE" w14:textId="0907A2BC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Giá sản phẩm</w:t>
            </w:r>
          </w:p>
        </w:tc>
      </w:tr>
      <w:tr w:rsidR="002B01C7" w:rsidRPr="002B01C7" w14:paraId="57B1B72B" w14:textId="77777777" w:rsidTr="00E31D2F">
        <w:trPr>
          <w:trHeight w:val="136"/>
        </w:trPr>
        <w:tc>
          <w:tcPr>
            <w:tcW w:w="709" w:type="dxa"/>
          </w:tcPr>
          <w:p w14:paraId="335BF9B0" w14:textId="67B81996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260" w:type="dxa"/>
          </w:tcPr>
          <w:p w14:paraId="6A86B67E" w14:textId="5CA8D9E0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CategoryId</w:t>
            </w:r>
          </w:p>
        </w:tc>
        <w:tc>
          <w:tcPr>
            <w:tcW w:w="1560" w:type="dxa"/>
          </w:tcPr>
          <w:p w14:paraId="4D13ECA5" w14:textId="7523B95D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984" w:type="dxa"/>
          </w:tcPr>
          <w:p w14:paraId="106A4CDD" w14:textId="22D7123F" w:rsidR="002B01C7" w:rsidRP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119" w:type="dxa"/>
          </w:tcPr>
          <w:p w14:paraId="5913625F" w14:textId="27459FB2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loại sản phẩm</w:t>
            </w:r>
          </w:p>
        </w:tc>
      </w:tr>
      <w:tr w:rsidR="002B01C7" w:rsidRPr="002B01C7" w14:paraId="2154DCDC" w14:textId="77777777" w:rsidTr="00E31D2F">
        <w:trPr>
          <w:trHeight w:val="136"/>
        </w:trPr>
        <w:tc>
          <w:tcPr>
            <w:tcW w:w="709" w:type="dxa"/>
          </w:tcPr>
          <w:p w14:paraId="09629576" w14:textId="38DCCD52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260" w:type="dxa"/>
          </w:tcPr>
          <w:p w14:paraId="260C7C4D" w14:textId="4B7D6482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BrandId</w:t>
            </w:r>
          </w:p>
        </w:tc>
        <w:tc>
          <w:tcPr>
            <w:tcW w:w="1560" w:type="dxa"/>
          </w:tcPr>
          <w:p w14:paraId="480964CC" w14:textId="0DA9507C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984" w:type="dxa"/>
          </w:tcPr>
          <w:p w14:paraId="2B6CC33F" w14:textId="2CFCD58A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119" w:type="dxa"/>
          </w:tcPr>
          <w:p w14:paraId="068B1943" w14:textId="06566B49" w:rsidR="002B01C7" w:rsidRDefault="002B01C7" w:rsidP="00E31D2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thương hiệu sản phẩm</w:t>
            </w:r>
          </w:p>
        </w:tc>
      </w:tr>
    </w:tbl>
    <w:p w14:paraId="752B6FBC" w14:textId="77777777" w:rsidR="00D31AF9" w:rsidRDefault="00D31AF9" w:rsidP="00E31D2F">
      <w:pPr>
        <w:pStyle w:val="ListParagraph"/>
        <w:jc w:val="center"/>
      </w:pPr>
    </w:p>
    <w:p w14:paraId="476229E3" w14:textId="01467627" w:rsidR="00D31AF9" w:rsidRDefault="00D31AF9" w:rsidP="00D31AF9">
      <w:pPr>
        <w:pStyle w:val="ListParagraph"/>
        <w:numPr>
          <w:ilvl w:val="0"/>
          <w:numId w:val="13"/>
        </w:numPr>
      </w:pPr>
      <w:r>
        <w:t>Thương hiệu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8"/>
        <w:gridCol w:w="3114"/>
        <w:gridCol w:w="1576"/>
        <w:gridCol w:w="1698"/>
        <w:gridCol w:w="3536"/>
      </w:tblGrid>
      <w:tr w:rsidR="00F07B1E" w:rsidRPr="002B01C7" w14:paraId="09B403D0" w14:textId="77777777" w:rsidTr="00F07B1E">
        <w:trPr>
          <w:trHeight w:val="421"/>
        </w:trPr>
        <w:tc>
          <w:tcPr>
            <w:tcW w:w="709" w:type="dxa"/>
          </w:tcPr>
          <w:p w14:paraId="3E962BE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221F1500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1D75552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39507CD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5FD1ABAD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F07B1E" w:rsidRPr="002B01C7" w14:paraId="24093487" w14:textId="77777777" w:rsidTr="00F07B1E">
        <w:trPr>
          <w:trHeight w:val="136"/>
        </w:trPr>
        <w:tc>
          <w:tcPr>
            <w:tcW w:w="709" w:type="dxa"/>
          </w:tcPr>
          <w:p w14:paraId="5A02EE9E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D891C1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5008298D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642ED5B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73C9E954" w14:textId="105BFCF5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>loại thương hiệu</w:t>
            </w:r>
          </w:p>
        </w:tc>
      </w:tr>
      <w:tr w:rsidR="00F07B1E" w:rsidRPr="002B01C7" w14:paraId="7875914A" w14:textId="77777777" w:rsidTr="00F07B1E">
        <w:trPr>
          <w:trHeight w:val="136"/>
        </w:trPr>
        <w:tc>
          <w:tcPr>
            <w:tcW w:w="709" w:type="dxa"/>
          </w:tcPr>
          <w:p w14:paraId="1030E00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3E0E72B6" w14:textId="72ED4F9A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BrandName</w:t>
            </w:r>
          </w:p>
        </w:tc>
        <w:tc>
          <w:tcPr>
            <w:tcW w:w="1559" w:type="dxa"/>
          </w:tcPr>
          <w:p w14:paraId="4B537C9E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701" w:type="dxa"/>
          </w:tcPr>
          <w:p w14:paraId="5CE0A4B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311B1EB3" w14:textId="5EA81261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thương hiệu</w:t>
            </w:r>
          </w:p>
        </w:tc>
      </w:tr>
      <w:tr w:rsidR="00F07B1E" w:rsidRPr="002B01C7" w14:paraId="19E5D40E" w14:textId="77777777" w:rsidTr="00F07B1E">
        <w:trPr>
          <w:trHeight w:val="136"/>
        </w:trPr>
        <w:tc>
          <w:tcPr>
            <w:tcW w:w="709" w:type="dxa"/>
          </w:tcPr>
          <w:p w14:paraId="5153C309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56E138D" w14:textId="665AD90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</w:t>
            </w:r>
          </w:p>
        </w:tc>
        <w:tc>
          <w:tcPr>
            <w:tcW w:w="1559" w:type="dxa"/>
          </w:tcPr>
          <w:p w14:paraId="3AF0D58D" w14:textId="78C5BABA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701" w:type="dxa"/>
          </w:tcPr>
          <w:p w14:paraId="443D4715" w14:textId="549963C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7DDCC7B1" w14:textId="7759271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Logo của thương hiệu</w:t>
            </w:r>
          </w:p>
        </w:tc>
      </w:tr>
      <w:tr w:rsidR="00F07B1E" w:rsidRPr="002B01C7" w14:paraId="32AFD5BE" w14:textId="77777777" w:rsidTr="00F07B1E">
        <w:trPr>
          <w:trHeight w:val="136"/>
        </w:trPr>
        <w:tc>
          <w:tcPr>
            <w:tcW w:w="709" w:type="dxa"/>
          </w:tcPr>
          <w:p w14:paraId="2104CF3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508E3850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CreatedDate</w:t>
            </w:r>
          </w:p>
        </w:tc>
        <w:tc>
          <w:tcPr>
            <w:tcW w:w="1559" w:type="dxa"/>
          </w:tcPr>
          <w:p w14:paraId="7B132BE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29882AC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67DD5FC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tạo</w:t>
            </w:r>
          </w:p>
        </w:tc>
      </w:tr>
      <w:tr w:rsidR="00F07B1E" w:rsidRPr="002B01C7" w14:paraId="4649CA4C" w14:textId="77777777" w:rsidTr="00F07B1E">
        <w:trPr>
          <w:trHeight w:val="136"/>
        </w:trPr>
        <w:tc>
          <w:tcPr>
            <w:tcW w:w="709" w:type="dxa"/>
          </w:tcPr>
          <w:p w14:paraId="1EA7B750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23303103" w14:textId="77777777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ModifiedDate</w:t>
            </w:r>
          </w:p>
        </w:tc>
        <w:tc>
          <w:tcPr>
            <w:tcW w:w="1559" w:type="dxa"/>
          </w:tcPr>
          <w:p w14:paraId="0AD4F55E" w14:textId="77777777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26D5D03F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73A2C418" w14:textId="77777777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sửa</w:t>
            </w:r>
          </w:p>
        </w:tc>
      </w:tr>
    </w:tbl>
    <w:p w14:paraId="072F59D6" w14:textId="77777777" w:rsidR="00F07B1E" w:rsidRDefault="00F07B1E" w:rsidP="00F07B1E">
      <w:pPr>
        <w:pStyle w:val="ListParagraph"/>
      </w:pPr>
    </w:p>
    <w:p w14:paraId="03395C61" w14:textId="65FC5FC8" w:rsidR="00D31AF9" w:rsidRDefault="00D31AF9" w:rsidP="00D31AF9">
      <w:pPr>
        <w:pStyle w:val="ListParagraph"/>
        <w:numPr>
          <w:ilvl w:val="0"/>
          <w:numId w:val="13"/>
        </w:numPr>
      </w:pPr>
      <w:r>
        <w:t>Loại sản phẩm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9"/>
        <w:gridCol w:w="1559"/>
        <w:gridCol w:w="1701"/>
        <w:gridCol w:w="3544"/>
      </w:tblGrid>
      <w:tr w:rsidR="00F07B1E" w:rsidRPr="002B01C7" w14:paraId="015AA921" w14:textId="77777777" w:rsidTr="00F07B1E">
        <w:trPr>
          <w:trHeight w:val="421"/>
        </w:trPr>
        <w:tc>
          <w:tcPr>
            <w:tcW w:w="709" w:type="dxa"/>
          </w:tcPr>
          <w:p w14:paraId="1CD8A72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3E914FF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67B5BDE6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4243147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2275195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F07B1E" w:rsidRPr="002B01C7" w14:paraId="3E16EEC0" w14:textId="77777777" w:rsidTr="00F07B1E">
        <w:trPr>
          <w:trHeight w:val="136"/>
        </w:trPr>
        <w:tc>
          <w:tcPr>
            <w:tcW w:w="709" w:type="dxa"/>
          </w:tcPr>
          <w:p w14:paraId="0E170E2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2586229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25E8EF7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7436FE01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7CBB7225" w14:textId="5D9DB8F5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>loại sản phẩm</w:t>
            </w:r>
          </w:p>
        </w:tc>
      </w:tr>
      <w:tr w:rsidR="00F07B1E" w:rsidRPr="002B01C7" w14:paraId="0B514A0F" w14:textId="77777777" w:rsidTr="00F07B1E">
        <w:trPr>
          <w:trHeight w:val="136"/>
        </w:trPr>
        <w:tc>
          <w:tcPr>
            <w:tcW w:w="709" w:type="dxa"/>
          </w:tcPr>
          <w:p w14:paraId="10D2189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67060E5A" w14:textId="10524695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CategoryName</w:t>
            </w:r>
          </w:p>
        </w:tc>
        <w:tc>
          <w:tcPr>
            <w:tcW w:w="1559" w:type="dxa"/>
          </w:tcPr>
          <w:p w14:paraId="6E61870E" w14:textId="614ED80F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701" w:type="dxa"/>
          </w:tcPr>
          <w:p w14:paraId="2E8727A9" w14:textId="28C38F58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120956BD" w14:textId="7C85997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loại sản phẩm</w:t>
            </w:r>
          </w:p>
        </w:tc>
      </w:tr>
      <w:tr w:rsidR="00F07B1E" w:rsidRPr="002B01C7" w14:paraId="13B56BF2" w14:textId="77777777" w:rsidTr="00F07B1E">
        <w:trPr>
          <w:trHeight w:val="136"/>
        </w:trPr>
        <w:tc>
          <w:tcPr>
            <w:tcW w:w="709" w:type="dxa"/>
          </w:tcPr>
          <w:p w14:paraId="4892DA2B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44C890B7" w14:textId="5AD4306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ParentCateId</w:t>
            </w:r>
          </w:p>
        </w:tc>
        <w:tc>
          <w:tcPr>
            <w:tcW w:w="1559" w:type="dxa"/>
          </w:tcPr>
          <w:p w14:paraId="5D64A84D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79997A6B" w14:textId="7CB054B9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0FFA6305" w14:textId="4C40BB79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loại sản phẩm cha</w:t>
            </w:r>
          </w:p>
        </w:tc>
      </w:tr>
      <w:tr w:rsidR="00F07B1E" w:rsidRPr="002B01C7" w14:paraId="6C33B0BF" w14:textId="77777777" w:rsidTr="00F07B1E">
        <w:trPr>
          <w:trHeight w:val="136"/>
        </w:trPr>
        <w:tc>
          <w:tcPr>
            <w:tcW w:w="709" w:type="dxa"/>
          </w:tcPr>
          <w:p w14:paraId="31FACE13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119" w:type="dxa"/>
          </w:tcPr>
          <w:p w14:paraId="7DC07A5A" w14:textId="7123E1CC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CreatedDate</w:t>
            </w:r>
          </w:p>
        </w:tc>
        <w:tc>
          <w:tcPr>
            <w:tcW w:w="1559" w:type="dxa"/>
          </w:tcPr>
          <w:p w14:paraId="5C22CB86" w14:textId="3B05E93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3DE6C53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5927F01F" w14:textId="29725D9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tạo</w:t>
            </w:r>
          </w:p>
        </w:tc>
      </w:tr>
      <w:tr w:rsidR="00F07B1E" w:rsidRPr="002B01C7" w14:paraId="4964CF66" w14:textId="77777777" w:rsidTr="00F07B1E">
        <w:trPr>
          <w:trHeight w:val="136"/>
        </w:trPr>
        <w:tc>
          <w:tcPr>
            <w:tcW w:w="709" w:type="dxa"/>
          </w:tcPr>
          <w:p w14:paraId="5F2BC5F4" w14:textId="3B7552F9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2D561688" w14:textId="3C75AF12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ModifiedDate</w:t>
            </w:r>
          </w:p>
        </w:tc>
        <w:tc>
          <w:tcPr>
            <w:tcW w:w="1559" w:type="dxa"/>
          </w:tcPr>
          <w:p w14:paraId="5AAB20AB" w14:textId="5F84A8BE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721121FA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16515634" w14:textId="5B9525D3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sửa</w:t>
            </w:r>
          </w:p>
        </w:tc>
      </w:tr>
    </w:tbl>
    <w:p w14:paraId="1DF360E3" w14:textId="77777777" w:rsidR="00F07B1E" w:rsidRDefault="00F07B1E" w:rsidP="00F07B1E">
      <w:pPr>
        <w:pStyle w:val="ListParagraph"/>
      </w:pPr>
    </w:p>
    <w:p w14:paraId="5D81503A" w14:textId="2390012B" w:rsidR="00D31AF9" w:rsidRDefault="00D31AF9" w:rsidP="00D31AF9">
      <w:pPr>
        <w:pStyle w:val="ListParagraph"/>
        <w:numPr>
          <w:ilvl w:val="0"/>
          <w:numId w:val="13"/>
        </w:numPr>
      </w:pPr>
      <w:r>
        <w:t>Ảnh sản phẩm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3"/>
        <w:gridCol w:w="1576"/>
        <w:gridCol w:w="1698"/>
        <w:gridCol w:w="3536"/>
      </w:tblGrid>
      <w:tr w:rsidR="00F07B1E" w:rsidRPr="002B01C7" w14:paraId="5C2EEABC" w14:textId="77777777" w:rsidTr="00F07B1E">
        <w:trPr>
          <w:trHeight w:val="421"/>
        </w:trPr>
        <w:tc>
          <w:tcPr>
            <w:tcW w:w="709" w:type="dxa"/>
          </w:tcPr>
          <w:p w14:paraId="3D233809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3" w:type="dxa"/>
          </w:tcPr>
          <w:p w14:paraId="0B29794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76" w:type="dxa"/>
          </w:tcPr>
          <w:p w14:paraId="511E619F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98" w:type="dxa"/>
          </w:tcPr>
          <w:p w14:paraId="1593FFE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36" w:type="dxa"/>
          </w:tcPr>
          <w:p w14:paraId="69CC42E3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F07B1E" w:rsidRPr="002B01C7" w14:paraId="0A9C2DDD" w14:textId="77777777" w:rsidTr="00F07B1E">
        <w:trPr>
          <w:trHeight w:val="136"/>
        </w:trPr>
        <w:tc>
          <w:tcPr>
            <w:tcW w:w="709" w:type="dxa"/>
          </w:tcPr>
          <w:p w14:paraId="0EF01A3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3" w:type="dxa"/>
          </w:tcPr>
          <w:p w14:paraId="2C29B93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76" w:type="dxa"/>
          </w:tcPr>
          <w:p w14:paraId="57B37701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1AE93D2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36" w:type="dxa"/>
          </w:tcPr>
          <w:p w14:paraId="00DBC834" w14:textId="47CCA155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>hỉnh ảnh sản phẩm</w:t>
            </w:r>
          </w:p>
        </w:tc>
      </w:tr>
      <w:tr w:rsidR="00F07B1E" w:rsidRPr="002B01C7" w14:paraId="2FC48EF5" w14:textId="77777777" w:rsidTr="00F07B1E">
        <w:trPr>
          <w:trHeight w:val="136"/>
        </w:trPr>
        <w:tc>
          <w:tcPr>
            <w:tcW w:w="709" w:type="dxa"/>
          </w:tcPr>
          <w:p w14:paraId="249828E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3" w:type="dxa"/>
          </w:tcPr>
          <w:p w14:paraId="7C657B3E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ProductId</w:t>
            </w:r>
          </w:p>
        </w:tc>
        <w:tc>
          <w:tcPr>
            <w:tcW w:w="1576" w:type="dxa"/>
          </w:tcPr>
          <w:p w14:paraId="5C35FBD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1E0C1299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36" w:type="dxa"/>
          </w:tcPr>
          <w:p w14:paraId="50322BBB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sản phẩm</w:t>
            </w:r>
          </w:p>
        </w:tc>
      </w:tr>
      <w:tr w:rsidR="00F07B1E" w:rsidRPr="002B01C7" w14:paraId="19AB3710" w14:textId="77777777" w:rsidTr="00F07B1E">
        <w:trPr>
          <w:trHeight w:val="136"/>
        </w:trPr>
        <w:tc>
          <w:tcPr>
            <w:tcW w:w="709" w:type="dxa"/>
          </w:tcPr>
          <w:p w14:paraId="5667950A" w14:textId="4F1A443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13" w:type="dxa"/>
          </w:tcPr>
          <w:p w14:paraId="5ECD7347" w14:textId="4299A12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ImageUrl</w:t>
            </w:r>
          </w:p>
        </w:tc>
        <w:tc>
          <w:tcPr>
            <w:tcW w:w="1576" w:type="dxa"/>
          </w:tcPr>
          <w:p w14:paraId="0ACC520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5B74555F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18FC1480" w14:textId="225F330C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Đường dẫn sản phẩm trong máy</w:t>
            </w:r>
          </w:p>
        </w:tc>
      </w:tr>
    </w:tbl>
    <w:p w14:paraId="668985B1" w14:textId="77777777" w:rsidR="00F07B1E" w:rsidRDefault="00F07B1E" w:rsidP="00F07B1E">
      <w:pPr>
        <w:pStyle w:val="ListParagraph"/>
      </w:pPr>
    </w:p>
    <w:p w14:paraId="5B8F8AD9" w14:textId="3C5E902F" w:rsidR="00D31AF9" w:rsidRDefault="00D31AF9" w:rsidP="00D31AF9">
      <w:pPr>
        <w:pStyle w:val="ListParagraph"/>
        <w:numPr>
          <w:ilvl w:val="0"/>
          <w:numId w:val="13"/>
        </w:numPr>
      </w:pPr>
      <w:r>
        <w:t>Thuộc tính sản phẩm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3"/>
        <w:gridCol w:w="1576"/>
        <w:gridCol w:w="1698"/>
        <w:gridCol w:w="3536"/>
      </w:tblGrid>
      <w:tr w:rsidR="003D2DEA" w:rsidRPr="002B01C7" w14:paraId="76DE9BFD" w14:textId="77777777" w:rsidTr="003D2DEA">
        <w:trPr>
          <w:trHeight w:val="421"/>
        </w:trPr>
        <w:tc>
          <w:tcPr>
            <w:tcW w:w="709" w:type="dxa"/>
          </w:tcPr>
          <w:p w14:paraId="34B141BD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0F33AE74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4CB853DC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5675EFD8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057F11E8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3D2DEA" w:rsidRPr="002B01C7" w14:paraId="2460A45C" w14:textId="77777777" w:rsidTr="003D2DEA">
        <w:trPr>
          <w:trHeight w:val="136"/>
        </w:trPr>
        <w:tc>
          <w:tcPr>
            <w:tcW w:w="709" w:type="dxa"/>
          </w:tcPr>
          <w:p w14:paraId="55132747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5AD6BE0F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7B463B88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5066DACC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14E4B0D5" w14:textId="4A764426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>thuộc tính</w:t>
            </w:r>
            <w:r w:rsidR="003D2DEA">
              <w:rPr>
                <w:sz w:val="24"/>
                <w:szCs w:val="24"/>
              </w:rPr>
              <w:t>-sản phẩm</w:t>
            </w:r>
          </w:p>
        </w:tc>
      </w:tr>
      <w:tr w:rsidR="002B01C7" w:rsidRPr="002B01C7" w14:paraId="655D5809" w14:textId="77777777" w:rsidTr="003D2DEA">
        <w:trPr>
          <w:trHeight w:val="136"/>
        </w:trPr>
        <w:tc>
          <w:tcPr>
            <w:tcW w:w="709" w:type="dxa"/>
          </w:tcPr>
          <w:p w14:paraId="2A8E341E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2C721C72" w14:textId="0565ED06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ProductId</w:t>
            </w:r>
          </w:p>
        </w:tc>
        <w:tc>
          <w:tcPr>
            <w:tcW w:w="1559" w:type="dxa"/>
          </w:tcPr>
          <w:p w14:paraId="30BA0813" w14:textId="48182BF6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6BD47F64" w14:textId="2D711F8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52280BE6" w14:textId="3AF70FB2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sản phẩm</w:t>
            </w:r>
          </w:p>
        </w:tc>
      </w:tr>
      <w:tr w:rsidR="002B01C7" w:rsidRPr="002B01C7" w14:paraId="2DFF81DD" w14:textId="77777777" w:rsidTr="003D2DEA">
        <w:trPr>
          <w:trHeight w:val="136"/>
        </w:trPr>
        <w:tc>
          <w:tcPr>
            <w:tcW w:w="709" w:type="dxa"/>
          </w:tcPr>
          <w:p w14:paraId="4907372C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34DC6E06" w14:textId="1108A7F2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AttributeId</w:t>
            </w:r>
          </w:p>
        </w:tc>
        <w:tc>
          <w:tcPr>
            <w:tcW w:w="1559" w:type="dxa"/>
          </w:tcPr>
          <w:p w14:paraId="0775AA42" w14:textId="1A858996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481163CB" w14:textId="6D9B0A09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5E2E36F7" w14:textId="1018BCBC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thuộc tính</w:t>
            </w:r>
          </w:p>
        </w:tc>
      </w:tr>
      <w:tr w:rsidR="002B01C7" w:rsidRPr="002B01C7" w14:paraId="2BD5C67B" w14:textId="77777777" w:rsidTr="003D2DEA">
        <w:trPr>
          <w:trHeight w:val="136"/>
        </w:trPr>
        <w:tc>
          <w:tcPr>
            <w:tcW w:w="709" w:type="dxa"/>
          </w:tcPr>
          <w:p w14:paraId="3E25D6D9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4CB01B52" w14:textId="4236F18D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</w:t>
            </w:r>
          </w:p>
        </w:tc>
        <w:tc>
          <w:tcPr>
            <w:tcW w:w="1559" w:type="dxa"/>
          </w:tcPr>
          <w:p w14:paraId="1B15067D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nvarchar(100)</w:t>
            </w:r>
          </w:p>
        </w:tc>
        <w:tc>
          <w:tcPr>
            <w:tcW w:w="1701" w:type="dxa"/>
          </w:tcPr>
          <w:p w14:paraId="10A699E4" w14:textId="77777777" w:rsidR="002B01C7" w:rsidRPr="002B01C7" w:rsidRDefault="002B01C7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626A874F" w14:textId="07051CFE" w:rsidR="002B01C7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Giá trị của thuộc tinh – sản phẩm</w:t>
            </w:r>
          </w:p>
        </w:tc>
      </w:tr>
    </w:tbl>
    <w:p w14:paraId="12CE2B8D" w14:textId="77777777" w:rsidR="002B01C7" w:rsidRDefault="002B01C7" w:rsidP="002B01C7">
      <w:pPr>
        <w:pStyle w:val="ListParagraph"/>
      </w:pPr>
    </w:p>
    <w:p w14:paraId="37580F3E" w14:textId="2971A407" w:rsidR="00D31AF9" w:rsidRDefault="00D31AF9" w:rsidP="00D31AF9">
      <w:pPr>
        <w:pStyle w:val="ListParagraph"/>
        <w:numPr>
          <w:ilvl w:val="0"/>
          <w:numId w:val="13"/>
        </w:numPr>
      </w:pPr>
      <w:r>
        <w:t>Thuộc tính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9"/>
        <w:gridCol w:w="1559"/>
        <w:gridCol w:w="1701"/>
        <w:gridCol w:w="3544"/>
      </w:tblGrid>
      <w:tr w:rsidR="00F07B1E" w:rsidRPr="002B01C7" w14:paraId="72D2C999" w14:textId="77777777" w:rsidTr="00F07B1E">
        <w:trPr>
          <w:trHeight w:val="421"/>
        </w:trPr>
        <w:tc>
          <w:tcPr>
            <w:tcW w:w="709" w:type="dxa"/>
          </w:tcPr>
          <w:p w14:paraId="48D6B316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6FA13CB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17A31DA3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67B4B215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1A20AE7E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F07B1E" w:rsidRPr="002B01C7" w14:paraId="2C046C7C" w14:textId="77777777" w:rsidTr="00F07B1E">
        <w:trPr>
          <w:trHeight w:val="136"/>
        </w:trPr>
        <w:tc>
          <w:tcPr>
            <w:tcW w:w="709" w:type="dxa"/>
          </w:tcPr>
          <w:p w14:paraId="1B8CEAC5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0817488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00464F65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24607BD5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247B5F51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 xml:space="preserve">Id </w:t>
            </w:r>
            <w:r>
              <w:rPr>
                <w:sz w:val="24"/>
                <w:szCs w:val="24"/>
              </w:rPr>
              <w:t>thuộc tính-sản phẩm</w:t>
            </w:r>
          </w:p>
        </w:tc>
      </w:tr>
      <w:tr w:rsidR="00F07B1E" w:rsidRPr="002B01C7" w14:paraId="0668A61D" w14:textId="77777777" w:rsidTr="00F07B1E">
        <w:trPr>
          <w:trHeight w:val="136"/>
        </w:trPr>
        <w:tc>
          <w:tcPr>
            <w:tcW w:w="709" w:type="dxa"/>
          </w:tcPr>
          <w:p w14:paraId="40C2A484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62E4322" w14:textId="02EBCE9C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AttributeName</w:t>
            </w:r>
          </w:p>
        </w:tc>
        <w:tc>
          <w:tcPr>
            <w:tcW w:w="1559" w:type="dxa"/>
          </w:tcPr>
          <w:p w14:paraId="37D22766" w14:textId="61EA8348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nvarchar(50)</w:t>
            </w:r>
          </w:p>
        </w:tc>
        <w:tc>
          <w:tcPr>
            <w:tcW w:w="1701" w:type="dxa"/>
          </w:tcPr>
          <w:p w14:paraId="143E48CD" w14:textId="7CBB4149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347BA4A9" w14:textId="63C94821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của thuộc tính</w:t>
            </w:r>
          </w:p>
        </w:tc>
      </w:tr>
      <w:tr w:rsidR="00F07B1E" w:rsidRPr="002B01C7" w14:paraId="152F3F66" w14:textId="77777777" w:rsidTr="00F07B1E">
        <w:trPr>
          <w:trHeight w:val="136"/>
        </w:trPr>
        <w:tc>
          <w:tcPr>
            <w:tcW w:w="709" w:type="dxa"/>
          </w:tcPr>
          <w:p w14:paraId="77B95B4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CEFD491" w14:textId="3C87D70F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CreatedDate</w:t>
            </w:r>
          </w:p>
        </w:tc>
        <w:tc>
          <w:tcPr>
            <w:tcW w:w="1559" w:type="dxa"/>
          </w:tcPr>
          <w:p w14:paraId="37BA7872" w14:textId="0E42632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07AB88FB" w14:textId="23E1D0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5AB2B74F" w14:textId="76CDF246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tạo</w:t>
            </w:r>
          </w:p>
        </w:tc>
      </w:tr>
      <w:tr w:rsidR="00F07B1E" w:rsidRPr="002B01C7" w14:paraId="0FFB51A8" w14:textId="77777777" w:rsidTr="00F07B1E">
        <w:trPr>
          <w:trHeight w:val="136"/>
        </w:trPr>
        <w:tc>
          <w:tcPr>
            <w:tcW w:w="709" w:type="dxa"/>
          </w:tcPr>
          <w:p w14:paraId="509FDC8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FDC3B41" w14:textId="0DF07CC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ModifiedDate</w:t>
            </w:r>
          </w:p>
        </w:tc>
        <w:tc>
          <w:tcPr>
            <w:tcW w:w="1559" w:type="dxa"/>
          </w:tcPr>
          <w:p w14:paraId="5ED9EB07" w14:textId="46E1B2F1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691A5125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31A7DDF8" w14:textId="2258002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sửa</w:t>
            </w:r>
          </w:p>
        </w:tc>
      </w:tr>
      <w:tr w:rsidR="00F07B1E" w:rsidRPr="002B01C7" w14:paraId="12EF3665" w14:textId="77777777" w:rsidTr="00F07B1E">
        <w:trPr>
          <w:trHeight w:val="136"/>
        </w:trPr>
        <w:tc>
          <w:tcPr>
            <w:tcW w:w="709" w:type="dxa"/>
          </w:tcPr>
          <w:p w14:paraId="2383B2F2" w14:textId="7E067656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0E74BCD1" w14:textId="3C4AD6BA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Categoryid</w:t>
            </w:r>
          </w:p>
        </w:tc>
        <w:tc>
          <w:tcPr>
            <w:tcW w:w="1559" w:type="dxa"/>
          </w:tcPr>
          <w:p w14:paraId="2F7C5BAB" w14:textId="4A8A5932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50D57C5F" w14:textId="3772247F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29112CC4" w14:textId="71CE71D8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loại sản phẩm</w:t>
            </w:r>
          </w:p>
        </w:tc>
      </w:tr>
    </w:tbl>
    <w:p w14:paraId="07AE67F4" w14:textId="77777777" w:rsidR="00F07B1E" w:rsidRDefault="00F07B1E" w:rsidP="00F07B1E">
      <w:pPr>
        <w:pStyle w:val="ListParagraph"/>
      </w:pPr>
    </w:p>
    <w:p w14:paraId="51279ED7" w14:textId="393623C2" w:rsidR="00D31AF9" w:rsidRDefault="00D31AF9" w:rsidP="00D31AF9">
      <w:pPr>
        <w:pStyle w:val="ListParagraph"/>
        <w:numPr>
          <w:ilvl w:val="0"/>
          <w:numId w:val="13"/>
        </w:numPr>
      </w:pPr>
      <w:r>
        <w:t>Hóa đơn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3"/>
        <w:gridCol w:w="1576"/>
        <w:gridCol w:w="1698"/>
        <w:gridCol w:w="3536"/>
      </w:tblGrid>
      <w:tr w:rsidR="00F07B1E" w:rsidRPr="002B01C7" w14:paraId="1CBE5AA6" w14:textId="77777777" w:rsidTr="00F07B1E">
        <w:trPr>
          <w:trHeight w:val="421"/>
        </w:trPr>
        <w:tc>
          <w:tcPr>
            <w:tcW w:w="709" w:type="dxa"/>
          </w:tcPr>
          <w:p w14:paraId="322192B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4D057C1F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667799B6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1550BCE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556B9EF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F07B1E" w:rsidRPr="002B01C7" w14:paraId="191F7114" w14:textId="77777777" w:rsidTr="00F07B1E">
        <w:trPr>
          <w:trHeight w:val="136"/>
        </w:trPr>
        <w:tc>
          <w:tcPr>
            <w:tcW w:w="709" w:type="dxa"/>
          </w:tcPr>
          <w:p w14:paraId="4DA861E1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FBFCAD5" w14:textId="1946FCE4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</w:t>
            </w: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559" w:type="dxa"/>
          </w:tcPr>
          <w:p w14:paraId="0BD51BE8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099C548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4D643A5A" w14:textId="6B415FB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hóa đơn</w:t>
            </w:r>
          </w:p>
        </w:tc>
      </w:tr>
      <w:tr w:rsidR="00F07B1E" w:rsidRPr="002B01C7" w14:paraId="6F3E1F3B" w14:textId="77777777" w:rsidTr="00F07B1E">
        <w:trPr>
          <w:trHeight w:val="136"/>
        </w:trPr>
        <w:tc>
          <w:tcPr>
            <w:tcW w:w="709" w:type="dxa"/>
          </w:tcPr>
          <w:p w14:paraId="6641D2B2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63CECFB" w14:textId="418C0184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BillName</w:t>
            </w:r>
          </w:p>
        </w:tc>
        <w:tc>
          <w:tcPr>
            <w:tcW w:w="1559" w:type="dxa"/>
          </w:tcPr>
          <w:p w14:paraId="6A5C0564" w14:textId="5C0E529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701" w:type="dxa"/>
          </w:tcPr>
          <w:p w14:paraId="6747AD9C" w14:textId="2C829165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43DC232C" w14:textId="32905582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hóa đơn</w:t>
            </w:r>
          </w:p>
        </w:tc>
      </w:tr>
      <w:tr w:rsidR="00F07B1E" w:rsidRPr="002B01C7" w14:paraId="6A03881D" w14:textId="77777777" w:rsidTr="00F07B1E">
        <w:trPr>
          <w:trHeight w:val="136"/>
        </w:trPr>
        <w:tc>
          <w:tcPr>
            <w:tcW w:w="709" w:type="dxa"/>
          </w:tcPr>
          <w:p w14:paraId="3D4108E1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02FE6FB1" w14:textId="05299E3D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CustomerId</w:t>
            </w:r>
          </w:p>
        </w:tc>
        <w:tc>
          <w:tcPr>
            <w:tcW w:w="1559" w:type="dxa"/>
          </w:tcPr>
          <w:p w14:paraId="760F8581" w14:textId="7C683AA3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701" w:type="dxa"/>
          </w:tcPr>
          <w:p w14:paraId="4C81AC83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25C3F7BB" w14:textId="69B38888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người dùng</w:t>
            </w:r>
          </w:p>
        </w:tc>
      </w:tr>
      <w:tr w:rsidR="00F07B1E" w:rsidRPr="002B01C7" w14:paraId="6D9D1F32" w14:textId="77777777" w:rsidTr="00F07B1E">
        <w:trPr>
          <w:trHeight w:val="136"/>
        </w:trPr>
        <w:tc>
          <w:tcPr>
            <w:tcW w:w="709" w:type="dxa"/>
          </w:tcPr>
          <w:p w14:paraId="2489AFCE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119" w:type="dxa"/>
          </w:tcPr>
          <w:p w14:paraId="512A418F" w14:textId="2BBCCADE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TotalPrice</w:t>
            </w:r>
          </w:p>
        </w:tc>
        <w:tc>
          <w:tcPr>
            <w:tcW w:w="1559" w:type="dxa"/>
          </w:tcPr>
          <w:p w14:paraId="5D21EEFA" w14:textId="5CBBBFE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79D9D977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3578929B" w14:textId="44F5FC6B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Tổng tiền hóa đơn</w:t>
            </w:r>
          </w:p>
        </w:tc>
      </w:tr>
      <w:tr w:rsidR="00F07B1E" w:rsidRPr="002B01C7" w14:paraId="3282F1A4" w14:textId="77777777" w:rsidTr="00F07B1E">
        <w:trPr>
          <w:trHeight w:val="136"/>
        </w:trPr>
        <w:tc>
          <w:tcPr>
            <w:tcW w:w="709" w:type="dxa"/>
          </w:tcPr>
          <w:p w14:paraId="5A5656D1" w14:textId="647CEC6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3D4D6DD0" w14:textId="6A536FB0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CreatedDate</w:t>
            </w:r>
          </w:p>
        </w:tc>
        <w:tc>
          <w:tcPr>
            <w:tcW w:w="1559" w:type="dxa"/>
          </w:tcPr>
          <w:p w14:paraId="5E7A8EE4" w14:textId="7B43F5AD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01" w:type="dxa"/>
          </w:tcPr>
          <w:p w14:paraId="1EC8A1DD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11F65761" w14:textId="45BD4BF3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tạo</w:t>
            </w:r>
          </w:p>
        </w:tc>
      </w:tr>
      <w:tr w:rsidR="00F07B1E" w:rsidRPr="002B01C7" w14:paraId="6DBD01AB" w14:textId="77777777" w:rsidTr="00F07B1E">
        <w:trPr>
          <w:trHeight w:val="136"/>
        </w:trPr>
        <w:tc>
          <w:tcPr>
            <w:tcW w:w="709" w:type="dxa"/>
          </w:tcPr>
          <w:p w14:paraId="23F15D92" w14:textId="0A1790C2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119" w:type="dxa"/>
          </w:tcPr>
          <w:p w14:paraId="7D9F72A4" w14:textId="268AA612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SaleId</w:t>
            </w:r>
          </w:p>
        </w:tc>
        <w:tc>
          <w:tcPr>
            <w:tcW w:w="1559" w:type="dxa"/>
          </w:tcPr>
          <w:p w14:paraId="68FDFE27" w14:textId="4DCA9CFE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701" w:type="dxa"/>
          </w:tcPr>
          <w:p w14:paraId="730C12AE" w14:textId="403304C8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3135885C" w14:textId="1C1C1DF6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người bán</w:t>
            </w:r>
          </w:p>
        </w:tc>
      </w:tr>
      <w:tr w:rsidR="00F07B1E" w:rsidRPr="002B01C7" w14:paraId="49940FEF" w14:textId="77777777" w:rsidTr="00F07B1E">
        <w:trPr>
          <w:trHeight w:val="136"/>
        </w:trPr>
        <w:tc>
          <w:tcPr>
            <w:tcW w:w="709" w:type="dxa"/>
          </w:tcPr>
          <w:p w14:paraId="102927B9" w14:textId="50341D10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119" w:type="dxa"/>
          </w:tcPr>
          <w:p w14:paraId="15E59E0E" w14:textId="22402CB7" w:rsidR="00F07B1E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VoucherId</w:t>
            </w:r>
          </w:p>
        </w:tc>
        <w:tc>
          <w:tcPr>
            <w:tcW w:w="1559" w:type="dxa"/>
          </w:tcPr>
          <w:p w14:paraId="24ED3B41" w14:textId="0D5E49E1" w:rsidR="00F07B1E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3C0700FC" w14:textId="7304807D" w:rsidR="00F07B1E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73BD8B40" w14:textId="3F907A02" w:rsidR="00F07B1E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mã khuyến mãi</w:t>
            </w:r>
          </w:p>
        </w:tc>
      </w:tr>
      <w:tr w:rsidR="000364FB" w:rsidRPr="002B01C7" w14:paraId="7DE4031D" w14:textId="77777777" w:rsidTr="00F07B1E">
        <w:trPr>
          <w:trHeight w:val="136"/>
        </w:trPr>
        <w:tc>
          <w:tcPr>
            <w:tcW w:w="709" w:type="dxa"/>
          </w:tcPr>
          <w:p w14:paraId="66A1BC67" w14:textId="2F585B0F" w:rsidR="000364FB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119" w:type="dxa"/>
          </w:tcPr>
          <w:p w14:paraId="65C5BBC5" w14:textId="28D6F2E3" w:rsidR="000364FB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LastPrice</w:t>
            </w:r>
          </w:p>
        </w:tc>
        <w:tc>
          <w:tcPr>
            <w:tcW w:w="1559" w:type="dxa"/>
          </w:tcPr>
          <w:p w14:paraId="6DC1542C" w14:textId="56224EA1" w:rsidR="000364FB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2CC7137F" w14:textId="77777777" w:rsidR="000364FB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6C43BE2F" w14:textId="47181410" w:rsidR="000364FB" w:rsidRDefault="000364FB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Giá cuối mỗi sản phẩm</w:t>
            </w:r>
          </w:p>
        </w:tc>
      </w:tr>
    </w:tbl>
    <w:p w14:paraId="6D069F7E" w14:textId="77777777" w:rsidR="00F07B1E" w:rsidRDefault="00F07B1E" w:rsidP="00F07B1E">
      <w:pPr>
        <w:pStyle w:val="ListParagraph"/>
      </w:pPr>
    </w:p>
    <w:p w14:paraId="4B36FA0E" w14:textId="14F9E0C0" w:rsidR="00D31AF9" w:rsidRDefault="00D31AF9" w:rsidP="00D31AF9">
      <w:pPr>
        <w:pStyle w:val="ListParagraph"/>
        <w:numPr>
          <w:ilvl w:val="0"/>
          <w:numId w:val="13"/>
        </w:numPr>
      </w:pPr>
      <w:r>
        <w:t>Chi tiết hóa đơn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9"/>
        <w:gridCol w:w="1559"/>
        <w:gridCol w:w="1701"/>
        <w:gridCol w:w="3544"/>
      </w:tblGrid>
      <w:tr w:rsidR="000364FB" w:rsidRPr="002B01C7" w14:paraId="65AADC21" w14:textId="77777777" w:rsidTr="00912BA5">
        <w:trPr>
          <w:trHeight w:val="421"/>
        </w:trPr>
        <w:tc>
          <w:tcPr>
            <w:tcW w:w="709" w:type="dxa"/>
          </w:tcPr>
          <w:p w14:paraId="33799A12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5B187B61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55422615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65BBD868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7269F362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0364FB" w:rsidRPr="002B01C7" w14:paraId="029D8E49" w14:textId="77777777" w:rsidTr="00912BA5">
        <w:trPr>
          <w:trHeight w:val="136"/>
        </w:trPr>
        <w:tc>
          <w:tcPr>
            <w:tcW w:w="709" w:type="dxa"/>
          </w:tcPr>
          <w:p w14:paraId="66CBBC9F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31100969" w14:textId="08D197BA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ProductId</w:t>
            </w:r>
          </w:p>
        </w:tc>
        <w:tc>
          <w:tcPr>
            <w:tcW w:w="1559" w:type="dxa"/>
          </w:tcPr>
          <w:p w14:paraId="4F45DF54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46957FB8" w14:textId="12846B70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  <w:r w:rsidR="00645647">
              <w:rPr>
                <w:sz w:val="24"/>
                <w:szCs w:val="24"/>
              </w:rPr>
              <w:t>,Khóa ngoại</w:t>
            </w:r>
          </w:p>
        </w:tc>
        <w:tc>
          <w:tcPr>
            <w:tcW w:w="3544" w:type="dxa"/>
          </w:tcPr>
          <w:p w14:paraId="70518664" w14:textId="2C8AE4AC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sản phẩm</w:t>
            </w:r>
          </w:p>
        </w:tc>
      </w:tr>
      <w:tr w:rsidR="000364FB" w:rsidRPr="002B01C7" w14:paraId="477D3990" w14:textId="77777777" w:rsidTr="00912BA5">
        <w:trPr>
          <w:trHeight w:val="136"/>
        </w:trPr>
        <w:tc>
          <w:tcPr>
            <w:tcW w:w="709" w:type="dxa"/>
          </w:tcPr>
          <w:p w14:paraId="716845FB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4851A89E" w14:textId="099839B1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BillId</w:t>
            </w:r>
          </w:p>
        </w:tc>
        <w:tc>
          <w:tcPr>
            <w:tcW w:w="1559" w:type="dxa"/>
          </w:tcPr>
          <w:p w14:paraId="7FBE9EAB" w14:textId="7F9A8383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4EDA0E31" w14:textId="053DB378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chính, Khóa ngoại</w:t>
            </w:r>
          </w:p>
        </w:tc>
        <w:tc>
          <w:tcPr>
            <w:tcW w:w="3544" w:type="dxa"/>
          </w:tcPr>
          <w:p w14:paraId="1E5F423F" w14:textId="7B7CB065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hóa đơn</w:t>
            </w:r>
          </w:p>
        </w:tc>
      </w:tr>
      <w:tr w:rsidR="000364FB" w:rsidRPr="002B01C7" w14:paraId="38740779" w14:textId="77777777" w:rsidTr="00912BA5">
        <w:trPr>
          <w:trHeight w:val="136"/>
        </w:trPr>
        <w:tc>
          <w:tcPr>
            <w:tcW w:w="709" w:type="dxa"/>
          </w:tcPr>
          <w:p w14:paraId="2A161883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2CB73335" w14:textId="11B261A8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Quantity</w:t>
            </w:r>
          </w:p>
        </w:tc>
        <w:tc>
          <w:tcPr>
            <w:tcW w:w="1559" w:type="dxa"/>
          </w:tcPr>
          <w:p w14:paraId="0B343506" w14:textId="74361FE9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6CE2E691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57B43C24" w14:textId="1101D24B" w:rsidR="000364FB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lượng sản phẩm</w:t>
            </w:r>
          </w:p>
        </w:tc>
      </w:tr>
    </w:tbl>
    <w:p w14:paraId="512FD7E0" w14:textId="77777777" w:rsidR="000364FB" w:rsidRDefault="000364FB" w:rsidP="000364FB">
      <w:pPr>
        <w:pStyle w:val="ListParagraph"/>
      </w:pPr>
    </w:p>
    <w:p w14:paraId="05EB621F" w14:textId="01C686CD" w:rsidR="00D31AF9" w:rsidRDefault="00D31AF9" w:rsidP="00D31AF9">
      <w:pPr>
        <w:pStyle w:val="ListParagraph"/>
        <w:numPr>
          <w:ilvl w:val="0"/>
          <w:numId w:val="13"/>
        </w:numPr>
      </w:pPr>
      <w:r>
        <w:t>Khuyến mãi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8"/>
        <w:gridCol w:w="3114"/>
        <w:gridCol w:w="1576"/>
        <w:gridCol w:w="1698"/>
        <w:gridCol w:w="3536"/>
      </w:tblGrid>
      <w:tr w:rsidR="000364FB" w:rsidRPr="002B01C7" w14:paraId="684C1929" w14:textId="77777777" w:rsidTr="000364FB">
        <w:trPr>
          <w:trHeight w:val="421"/>
        </w:trPr>
        <w:tc>
          <w:tcPr>
            <w:tcW w:w="708" w:type="dxa"/>
          </w:tcPr>
          <w:p w14:paraId="0B993FFD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4" w:type="dxa"/>
          </w:tcPr>
          <w:p w14:paraId="113881BD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76" w:type="dxa"/>
          </w:tcPr>
          <w:p w14:paraId="3FD5E54F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98" w:type="dxa"/>
          </w:tcPr>
          <w:p w14:paraId="0BCAE3A4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36" w:type="dxa"/>
          </w:tcPr>
          <w:p w14:paraId="018BB930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0364FB" w:rsidRPr="002B01C7" w14:paraId="47EC2228" w14:textId="77777777" w:rsidTr="000364FB">
        <w:trPr>
          <w:trHeight w:val="136"/>
        </w:trPr>
        <w:tc>
          <w:tcPr>
            <w:tcW w:w="708" w:type="dxa"/>
          </w:tcPr>
          <w:p w14:paraId="4A6E38F9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4" w:type="dxa"/>
          </w:tcPr>
          <w:p w14:paraId="018C9029" w14:textId="7EB1A150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VoucherId</w:t>
            </w:r>
          </w:p>
        </w:tc>
        <w:tc>
          <w:tcPr>
            <w:tcW w:w="1576" w:type="dxa"/>
          </w:tcPr>
          <w:p w14:paraId="0883375C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2CEF7C52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36" w:type="dxa"/>
          </w:tcPr>
          <w:p w14:paraId="7A812818" w14:textId="47E5404F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mã khuyến mãi</w:t>
            </w:r>
          </w:p>
        </w:tc>
      </w:tr>
      <w:tr w:rsidR="000364FB" w:rsidRPr="002B01C7" w14:paraId="4A47834B" w14:textId="77777777" w:rsidTr="000364FB">
        <w:trPr>
          <w:trHeight w:val="136"/>
        </w:trPr>
        <w:tc>
          <w:tcPr>
            <w:tcW w:w="708" w:type="dxa"/>
          </w:tcPr>
          <w:p w14:paraId="48E73D4F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4" w:type="dxa"/>
          </w:tcPr>
          <w:p w14:paraId="6A27E54D" w14:textId="4FC71961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VoucherName</w:t>
            </w:r>
          </w:p>
        </w:tc>
        <w:tc>
          <w:tcPr>
            <w:tcW w:w="1576" w:type="dxa"/>
          </w:tcPr>
          <w:p w14:paraId="1794A081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3BDE2D0F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55737B21" w14:textId="25DA8638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khuyễn mãi</w:t>
            </w:r>
          </w:p>
        </w:tc>
      </w:tr>
      <w:tr w:rsidR="000364FB" w:rsidRPr="002B01C7" w14:paraId="14E71868" w14:textId="77777777" w:rsidTr="000364FB">
        <w:trPr>
          <w:trHeight w:val="136"/>
        </w:trPr>
        <w:tc>
          <w:tcPr>
            <w:tcW w:w="708" w:type="dxa"/>
          </w:tcPr>
          <w:p w14:paraId="3484BA13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4" w:type="dxa"/>
          </w:tcPr>
          <w:p w14:paraId="62E33EF8" w14:textId="7661BE71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ExpiredDate</w:t>
            </w:r>
          </w:p>
        </w:tc>
        <w:tc>
          <w:tcPr>
            <w:tcW w:w="1576" w:type="dxa"/>
          </w:tcPr>
          <w:p w14:paraId="42F3A8A7" w14:textId="5B18A9B1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698" w:type="dxa"/>
          </w:tcPr>
          <w:p w14:paraId="1899F27A" w14:textId="5C32D194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64F7E3B2" w14:textId="376E99FA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hết hạn</w:t>
            </w:r>
          </w:p>
        </w:tc>
      </w:tr>
      <w:tr w:rsidR="000364FB" w:rsidRPr="002B01C7" w14:paraId="1DB01F94" w14:textId="77777777" w:rsidTr="000364FB">
        <w:trPr>
          <w:trHeight w:val="136"/>
        </w:trPr>
        <w:tc>
          <w:tcPr>
            <w:tcW w:w="708" w:type="dxa"/>
          </w:tcPr>
          <w:p w14:paraId="00A0011C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114" w:type="dxa"/>
          </w:tcPr>
          <w:p w14:paraId="155752E9" w14:textId="0873E402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DateActive</w:t>
            </w:r>
          </w:p>
        </w:tc>
        <w:tc>
          <w:tcPr>
            <w:tcW w:w="1576" w:type="dxa"/>
          </w:tcPr>
          <w:p w14:paraId="52146FEA" w14:textId="2CD4EEFA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698" w:type="dxa"/>
          </w:tcPr>
          <w:p w14:paraId="75163CFB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712E70F3" w14:textId="37EA5A31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kích hoạt</w:t>
            </w:r>
          </w:p>
        </w:tc>
      </w:tr>
      <w:tr w:rsidR="000364FB" w:rsidRPr="002B01C7" w14:paraId="6759DBAA" w14:textId="77777777" w:rsidTr="000364FB">
        <w:trPr>
          <w:trHeight w:val="136"/>
        </w:trPr>
        <w:tc>
          <w:tcPr>
            <w:tcW w:w="708" w:type="dxa"/>
          </w:tcPr>
          <w:p w14:paraId="08B829A4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4" w:type="dxa"/>
          </w:tcPr>
          <w:p w14:paraId="1C2226E3" w14:textId="77777777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CreatedDate</w:t>
            </w:r>
          </w:p>
        </w:tc>
        <w:tc>
          <w:tcPr>
            <w:tcW w:w="1576" w:type="dxa"/>
          </w:tcPr>
          <w:p w14:paraId="653A8FAE" w14:textId="77777777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698" w:type="dxa"/>
          </w:tcPr>
          <w:p w14:paraId="12A6EF6A" w14:textId="77777777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293B69E2" w14:textId="77777777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tạo</w:t>
            </w:r>
          </w:p>
        </w:tc>
      </w:tr>
      <w:tr w:rsidR="000364FB" w:rsidRPr="002B01C7" w14:paraId="6FF1A927" w14:textId="77777777" w:rsidTr="000364FB">
        <w:trPr>
          <w:trHeight w:val="136"/>
        </w:trPr>
        <w:tc>
          <w:tcPr>
            <w:tcW w:w="708" w:type="dxa"/>
          </w:tcPr>
          <w:p w14:paraId="7D4CFD6B" w14:textId="77777777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114" w:type="dxa"/>
          </w:tcPr>
          <w:p w14:paraId="0DA2EAF5" w14:textId="18F2C905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IsActive</w:t>
            </w:r>
          </w:p>
        </w:tc>
        <w:tc>
          <w:tcPr>
            <w:tcW w:w="1576" w:type="dxa"/>
          </w:tcPr>
          <w:p w14:paraId="3E1C80DC" w14:textId="17692D11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698" w:type="dxa"/>
          </w:tcPr>
          <w:p w14:paraId="6688592D" w14:textId="38F2B0EE" w:rsidR="000364FB" w:rsidRPr="002B01C7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17D20AB6" w14:textId="67DA26AF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nhận kích hoạt</w:t>
            </w:r>
          </w:p>
        </w:tc>
      </w:tr>
      <w:tr w:rsidR="000364FB" w:rsidRPr="002B01C7" w14:paraId="6B1E4D49" w14:textId="77777777" w:rsidTr="000364FB">
        <w:trPr>
          <w:trHeight w:val="136"/>
        </w:trPr>
        <w:tc>
          <w:tcPr>
            <w:tcW w:w="708" w:type="dxa"/>
          </w:tcPr>
          <w:p w14:paraId="24F3307C" w14:textId="77777777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114" w:type="dxa"/>
          </w:tcPr>
          <w:p w14:paraId="2097CD81" w14:textId="1D0983FC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</w:t>
            </w:r>
          </w:p>
        </w:tc>
        <w:tc>
          <w:tcPr>
            <w:tcW w:w="1576" w:type="dxa"/>
          </w:tcPr>
          <w:p w14:paraId="7AB39A23" w14:textId="642421DA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572D2D78" w14:textId="59338435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7B363F10" w14:textId="661EC8EF" w:rsidR="000364FB" w:rsidRDefault="000364FB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Giá trị của khuyến mãi</w:t>
            </w:r>
          </w:p>
        </w:tc>
      </w:tr>
    </w:tbl>
    <w:p w14:paraId="382E29E9" w14:textId="77777777" w:rsidR="000364FB" w:rsidRDefault="000364FB" w:rsidP="000364FB">
      <w:pPr>
        <w:pStyle w:val="ListParagraph"/>
      </w:pPr>
    </w:p>
    <w:p w14:paraId="114F7883" w14:textId="0FFC5A53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t>Phương thức thanh toán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9"/>
        <w:gridCol w:w="1559"/>
        <w:gridCol w:w="1701"/>
        <w:gridCol w:w="3544"/>
      </w:tblGrid>
      <w:tr w:rsidR="00645647" w:rsidRPr="002B01C7" w14:paraId="264E9C40" w14:textId="77777777" w:rsidTr="00912BA5">
        <w:trPr>
          <w:trHeight w:val="421"/>
        </w:trPr>
        <w:tc>
          <w:tcPr>
            <w:tcW w:w="709" w:type="dxa"/>
          </w:tcPr>
          <w:p w14:paraId="0330469D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6E11B7CB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38C4E0E2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73F40B80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746A1FB0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645647" w:rsidRPr="002B01C7" w14:paraId="4CB36B76" w14:textId="77777777" w:rsidTr="00912BA5">
        <w:trPr>
          <w:trHeight w:val="136"/>
        </w:trPr>
        <w:tc>
          <w:tcPr>
            <w:tcW w:w="709" w:type="dxa"/>
          </w:tcPr>
          <w:p w14:paraId="30CCF9B9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42950A12" w14:textId="32F27C7D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PaymentId</w:t>
            </w:r>
          </w:p>
        </w:tc>
        <w:tc>
          <w:tcPr>
            <w:tcW w:w="1559" w:type="dxa"/>
          </w:tcPr>
          <w:p w14:paraId="6AB0228A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0229E559" w14:textId="103E12C1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44" w:type="dxa"/>
          </w:tcPr>
          <w:p w14:paraId="1C503950" w14:textId="227EEEB5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phương thức thanh toán</w:t>
            </w:r>
          </w:p>
        </w:tc>
      </w:tr>
      <w:tr w:rsidR="00645647" w:rsidRPr="002B01C7" w14:paraId="4F206EFB" w14:textId="77777777" w:rsidTr="00912BA5">
        <w:trPr>
          <w:trHeight w:val="136"/>
        </w:trPr>
        <w:tc>
          <w:tcPr>
            <w:tcW w:w="709" w:type="dxa"/>
          </w:tcPr>
          <w:p w14:paraId="1A2E5D98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7FC94DE2" w14:textId="2D75E705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559" w:type="dxa"/>
          </w:tcPr>
          <w:p w14:paraId="68BDC3BF" w14:textId="5A56DF5B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nvachar(450)</w:t>
            </w:r>
          </w:p>
        </w:tc>
        <w:tc>
          <w:tcPr>
            <w:tcW w:w="1701" w:type="dxa"/>
          </w:tcPr>
          <w:p w14:paraId="530B5EE9" w14:textId="51C39DCB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44" w:type="dxa"/>
          </w:tcPr>
          <w:p w14:paraId="7644F964" w14:textId="50D28231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Mô tả phương thức</w:t>
            </w:r>
          </w:p>
        </w:tc>
      </w:tr>
    </w:tbl>
    <w:p w14:paraId="5F21D421" w14:textId="77777777" w:rsidR="00645647" w:rsidRDefault="00645647" w:rsidP="00645647">
      <w:pPr>
        <w:pStyle w:val="ListParagraph"/>
        <w:ind w:left="567"/>
      </w:pPr>
    </w:p>
    <w:p w14:paraId="583BAEE4" w14:textId="77777777" w:rsidR="000364FB" w:rsidRDefault="000364FB" w:rsidP="000364FB">
      <w:pPr>
        <w:pStyle w:val="ListParagraph"/>
        <w:ind w:left="567"/>
      </w:pPr>
    </w:p>
    <w:p w14:paraId="2C0F4977" w14:textId="31122021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lastRenderedPageBreak/>
        <w:t>Người dùng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3"/>
        <w:gridCol w:w="3081"/>
        <w:gridCol w:w="1869"/>
        <w:gridCol w:w="1625"/>
        <w:gridCol w:w="3354"/>
      </w:tblGrid>
      <w:tr w:rsidR="008C0986" w:rsidRPr="002B01C7" w14:paraId="5048FDBC" w14:textId="77777777" w:rsidTr="00F07B1E">
        <w:trPr>
          <w:trHeight w:val="421"/>
        </w:trPr>
        <w:tc>
          <w:tcPr>
            <w:tcW w:w="703" w:type="dxa"/>
          </w:tcPr>
          <w:p w14:paraId="5ADD5580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081" w:type="dxa"/>
          </w:tcPr>
          <w:p w14:paraId="7825F939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869" w:type="dxa"/>
          </w:tcPr>
          <w:p w14:paraId="63D6E4DC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25" w:type="dxa"/>
          </w:tcPr>
          <w:p w14:paraId="4616AE27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354" w:type="dxa"/>
          </w:tcPr>
          <w:p w14:paraId="6F23ED06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8C0986" w:rsidRPr="002B01C7" w14:paraId="4CFB5853" w14:textId="77777777" w:rsidTr="00F07B1E">
        <w:trPr>
          <w:trHeight w:val="136"/>
        </w:trPr>
        <w:tc>
          <w:tcPr>
            <w:tcW w:w="703" w:type="dxa"/>
          </w:tcPr>
          <w:p w14:paraId="1B3AE732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081" w:type="dxa"/>
          </w:tcPr>
          <w:p w14:paraId="3DC43118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Id</w:t>
            </w:r>
          </w:p>
        </w:tc>
        <w:tc>
          <w:tcPr>
            <w:tcW w:w="1869" w:type="dxa"/>
          </w:tcPr>
          <w:p w14:paraId="2A9C4DF2" w14:textId="7B746488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625" w:type="dxa"/>
          </w:tcPr>
          <w:p w14:paraId="496709CA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354" w:type="dxa"/>
          </w:tcPr>
          <w:p w14:paraId="10EF7229" w14:textId="66BF7210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người dùng</w:t>
            </w:r>
          </w:p>
        </w:tc>
      </w:tr>
      <w:tr w:rsidR="008C0986" w:rsidRPr="002B01C7" w14:paraId="6464A0C7" w14:textId="77777777" w:rsidTr="00F07B1E">
        <w:trPr>
          <w:trHeight w:val="136"/>
        </w:trPr>
        <w:tc>
          <w:tcPr>
            <w:tcW w:w="703" w:type="dxa"/>
          </w:tcPr>
          <w:p w14:paraId="6178424A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081" w:type="dxa"/>
          </w:tcPr>
          <w:p w14:paraId="5D93FE6D" w14:textId="2747ED68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869" w:type="dxa"/>
          </w:tcPr>
          <w:p w14:paraId="11948ADF" w14:textId="77F6AF66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nvarchar(256)</w:t>
            </w:r>
          </w:p>
        </w:tc>
        <w:tc>
          <w:tcPr>
            <w:tcW w:w="1625" w:type="dxa"/>
          </w:tcPr>
          <w:p w14:paraId="0AA03660" w14:textId="4DB3DBFF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3F52BE8B" w14:textId="71A28E88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người dùng</w:t>
            </w:r>
          </w:p>
        </w:tc>
      </w:tr>
      <w:tr w:rsidR="003D2DEA" w:rsidRPr="002B01C7" w14:paraId="08B49C56" w14:textId="77777777" w:rsidTr="00F07B1E">
        <w:trPr>
          <w:trHeight w:val="136"/>
        </w:trPr>
        <w:tc>
          <w:tcPr>
            <w:tcW w:w="703" w:type="dxa"/>
          </w:tcPr>
          <w:p w14:paraId="0378DAAC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081" w:type="dxa"/>
          </w:tcPr>
          <w:p w14:paraId="4E69ACEF" w14:textId="68E8E711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NormalizedUserName</w:t>
            </w:r>
          </w:p>
        </w:tc>
        <w:tc>
          <w:tcPr>
            <w:tcW w:w="1869" w:type="dxa"/>
          </w:tcPr>
          <w:p w14:paraId="471C2C5C" w14:textId="61ABE71C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nvarchar(256)</w:t>
            </w:r>
          </w:p>
        </w:tc>
        <w:tc>
          <w:tcPr>
            <w:tcW w:w="1625" w:type="dxa"/>
          </w:tcPr>
          <w:p w14:paraId="1EDE8F9A" w14:textId="1ACDF55D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5B37DA0A" w14:textId="6A4AC29B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8C0986" w:rsidRPr="002B01C7" w14:paraId="45E0D9D1" w14:textId="77777777" w:rsidTr="00F07B1E">
        <w:trPr>
          <w:trHeight w:val="136"/>
        </w:trPr>
        <w:tc>
          <w:tcPr>
            <w:tcW w:w="703" w:type="dxa"/>
          </w:tcPr>
          <w:p w14:paraId="13DE3589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081" w:type="dxa"/>
          </w:tcPr>
          <w:p w14:paraId="4EB87547" w14:textId="25368158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</w:t>
            </w:r>
          </w:p>
        </w:tc>
        <w:tc>
          <w:tcPr>
            <w:tcW w:w="1869" w:type="dxa"/>
          </w:tcPr>
          <w:p w14:paraId="1577FA97" w14:textId="403012CE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</w:rPr>
              <w:t>256</w:t>
            </w:r>
            <w:r w:rsidRPr="002B01C7">
              <w:rPr>
                <w:sz w:val="24"/>
                <w:szCs w:val="24"/>
              </w:rPr>
              <w:t>)</w:t>
            </w:r>
          </w:p>
        </w:tc>
        <w:tc>
          <w:tcPr>
            <w:tcW w:w="1625" w:type="dxa"/>
          </w:tcPr>
          <w:p w14:paraId="36D52582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2A0CBDFA" w14:textId="758B8300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 của người dùng</w:t>
            </w:r>
          </w:p>
        </w:tc>
      </w:tr>
      <w:tr w:rsidR="003D2DEA" w:rsidRPr="002B01C7" w14:paraId="170F7F55" w14:textId="77777777" w:rsidTr="00F07B1E">
        <w:trPr>
          <w:trHeight w:val="136"/>
        </w:trPr>
        <w:tc>
          <w:tcPr>
            <w:tcW w:w="703" w:type="dxa"/>
          </w:tcPr>
          <w:p w14:paraId="63513D09" w14:textId="4894AEB4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081" w:type="dxa"/>
          </w:tcPr>
          <w:p w14:paraId="3E9F6088" w14:textId="7590686A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3D2DEA">
              <w:rPr>
                <w:sz w:val="24"/>
                <w:szCs w:val="24"/>
              </w:rPr>
              <w:t>NormalizedEmail</w:t>
            </w:r>
          </w:p>
        </w:tc>
        <w:tc>
          <w:tcPr>
            <w:tcW w:w="1869" w:type="dxa"/>
          </w:tcPr>
          <w:p w14:paraId="03470838" w14:textId="1B15C874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nvarchar(256)</w:t>
            </w:r>
          </w:p>
        </w:tc>
        <w:tc>
          <w:tcPr>
            <w:tcW w:w="1625" w:type="dxa"/>
          </w:tcPr>
          <w:p w14:paraId="5712F268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0CEA641E" w14:textId="77777777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D2DEA" w:rsidRPr="002B01C7" w14:paraId="01873F0D" w14:textId="77777777" w:rsidTr="00F07B1E">
        <w:trPr>
          <w:trHeight w:val="136"/>
        </w:trPr>
        <w:tc>
          <w:tcPr>
            <w:tcW w:w="703" w:type="dxa"/>
          </w:tcPr>
          <w:p w14:paraId="3B1AEBC9" w14:textId="3C8A8DD8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081" w:type="dxa"/>
          </w:tcPr>
          <w:p w14:paraId="12D443B5" w14:textId="5738562D" w:rsidR="003D2DEA" w:rsidRP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EmailConfirmed</w:t>
            </w:r>
          </w:p>
        </w:tc>
        <w:tc>
          <w:tcPr>
            <w:tcW w:w="1869" w:type="dxa"/>
          </w:tcPr>
          <w:p w14:paraId="74362761" w14:textId="68F0EE4B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625" w:type="dxa"/>
          </w:tcPr>
          <w:p w14:paraId="5C91B005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5C1A8C5A" w14:textId="47D8111C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nhận email</w:t>
            </w:r>
          </w:p>
        </w:tc>
      </w:tr>
      <w:tr w:rsidR="003D2DEA" w:rsidRPr="002B01C7" w14:paraId="251CA2D5" w14:textId="77777777" w:rsidTr="00F07B1E">
        <w:trPr>
          <w:trHeight w:val="136"/>
        </w:trPr>
        <w:tc>
          <w:tcPr>
            <w:tcW w:w="703" w:type="dxa"/>
          </w:tcPr>
          <w:p w14:paraId="5672592E" w14:textId="569F7D20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081" w:type="dxa"/>
          </w:tcPr>
          <w:p w14:paraId="7BD41CB0" w14:textId="4EED0146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PasswordHash</w:t>
            </w:r>
          </w:p>
        </w:tc>
        <w:tc>
          <w:tcPr>
            <w:tcW w:w="1869" w:type="dxa"/>
          </w:tcPr>
          <w:p w14:paraId="135D8A1F" w14:textId="2C004134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625" w:type="dxa"/>
          </w:tcPr>
          <w:p w14:paraId="0688763F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3C2CFE18" w14:textId="336DD8F2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 đã được mã hóa</w:t>
            </w:r>
          </w:p>
        </w:tc>
      </w:tr>
      <w:tr w:rsidR="003D2DEA" w:rsidRPr="002B01C7" w14:paraId="7F35CE5B" w14:textId="77777777" w:rsidTr="00F07B1E">
        <w:trPr>
          <w:trHeight w:val="136"/>
        </w:trPr>
        <w:tc>
          <w:tcPr>
            <w:tcW w:w="703" w:type="dxa"/>
          </w:tcPr>
          <w:p w14:paraId="0F285AD9" w14:textId="4E3A8313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081" w:type="dxa"/>
          </w:tcPr>
          <w:p w14:paraId="1A31E405" w14:textId="2D1DC125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SecurityStamp</w:t>
            </w:r>
          </w:p>
        </w:tc>
        <w:tc>
          <w:tcPr>
            <w:tcW w:w="1869" w:type="dxa"/>
          </w:tcPr>
          <w:p w14:paraId="070540BD" w14:textId="434D5896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625" w:type="dxa"/>
          </w:tcPr>
          <w:p w14:paraId="6F91553B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357FB454" w14:textId="77777777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D2DEA" w:rsidRPr="002B01C7" w14:paraId="5A1B2F3A" w14:textId="77777777" w:rsidTr="00F07B1E">
        <w:trPr>
          <w:trHeight w:val="136"/>
        </w:trPr>
        <w:tc>
          <w:tcPr>
            <w:tcW w:w="703" w:type="dxa"/>
          </w:tcPr>
          <w:p w14:paraId="4A2D85A6" w14:textId="5FEFABEB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3081" w:type="dxa"/>
          </w:tcPr>
          <w:p w14:paraId="4F6D19D4" w14:textId="0EE24E0F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ConcurrencyStamp</w:t>
            </w:r>
          </w:p>
        </w:tc>
        <w:tc>
          <w:tcPr>
            <w:tcW w:w="1869" w:type="dxa"/>
          </w:tcPr>
          <w:p w14:paraId="2784C2C4" w14:textId="1982FF5E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625" w:type="dxa"/>
          </w:tcPr>
          <w:p w14:paraId="2B30B07F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05EFC312" w14:textId="77777777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3D2DEA" w:rsidRPr="002B01C7" w14:paraId="291E7BE5" w14:textId="77777777" w:rsidTr="00F07B1E">
        <w:trPr>
          <w:trHeight w:val="136"/>
        </w:trPr>
        <w:tc>
          <w:tcPr>
            <w:tcW w:w="703" w:type="dxa"/>
          </w:tcPr>
          <w:p w14:paraId="639FE517" w14:textId="051A7297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081" w:type="dxa"/>
          </w:tcPr>
          <w:p w14:paraId="08249C5E" w14:textId="77B7A47A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PhoneNumber</w:t>
            </w:r>
          </w:p>
        </w:tc>
        <w:tc>
          <w:tcPr>
            <w:tcW w:w="1869" w:type="dxa"/>
          </w:tcPr>
          <w:p w14:paraId="7F8F8308" w14:textId="345A89EE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625" w:type="dxa"/>
          </w:tcPr>
          <w:p w14:paraId="3FA2D5A6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64EB1200" w14:textId="6780BA2C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Số điện thoại</w:t>
            </w:r>
          </w:p>
        </w:tc>
      </w:tr>
      <w:tr w:rsidR="003D2DEA" w:rsidRPr="002B01C7" w14:paraId="26A611E4" w14:textId="77777777" w:rsidTr="00F07B1E">
        <w:trPr>
          <w:trHeight w:val="136"/>
        </w:trPr>
        <w:tc>
          <w:tcPr>
            <w:tcW w:w="703" w:type="dxa"/>
          </w:tcPr>
          <w:p w14:paraId="5CA414D7" w14:textId="15F193BF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081" w:type="dxa"/>
          </w:tcPr>
          <w:p w14:paraId="1DC0689B" w14:textId="7109A2AA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PhoneNumberConfirmed</w:t>
            </w:r>
          </w:p>
        </w:tc>
        <w:tc>
          <w:tcPr>
            <w:tcW w:w="1869" w:type="dxa"/>
          </w:tcPr>
          <w:p w14:paraId="7979B661" w14:textId="6223310D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625" w:type="dxa"/>
          </w:tcPr>
          <w:p w14:paraId="4D56B0A8" w14:textId="77777777" w:rsidR="003D2DEA" w:rsidRPr="002B01C7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11C3FBF8" w14:textId="61446A2A" w:rsidR="003D2DEA" w:rsidRDefault="003D2DEA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nhận số điện thoại</w:t>
            </w:r>
          </w:p>
        </w:tc>
      </w:tr>
      <w:tr w:rsidR="008C0986" w:rsidRPr="002B01C7" w14:paraId="6BD10F7F" w14:textId="77777777" w:rsidTr="00F07B1E">
        <w:trPr>
          <w:trHeight w:val="136"/>
        </w:trPr>
        <w:tc>
          <w:tcPr>
            <w:tcW w:w="703" w:type="dxa"/>
          </w:tcPr>
          <w:p w14:paraId="4619FB96" w14:textId="645E8A38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081" w:type="dxa"/>
          </w:tcPr>
          <w:p w14:paraId="6DD57B89" w14:textId="5ACF73D9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TwoFactorEnabled</w:t>
            </w:r>
          </w:p>
        </w:tc>
        <w:tc>
          <w:tcPr>
            <w:tcW w:w="1869" w:type="dxa"/>
          </w:tcPr>
          <w:p w14:paraId="31F13300" w14:textId="350ABEAF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625" w:type="dxa"/>
          </w:tcPr>
          <w:p w14:paraId="0D3E6723" w14:textId="77777777" w:rsidR="008C0986" w:rsidRPr="002B01C7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2E075EEA" w14:textId="2E612343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minh 2 bước</w:t>
            </w:r>
          </w:p>
        </w:tc>
      </w:tr>
      <w:tr w:rsidR="008C0986" w:rsidRPr="002B01C7" w14:paraId="1157890F" w14:textId="77777777" w:rsidTr="00F07B1E">
        <w:trPr>
          <w:trHeight w:val="136"/>
        </w:trPr>
        <w:tc>
          <w:tcPr>
            <w:tcW w:w="703" w:type="dxa"/>
          </w:tcPr>
          <w:p w14:paraId="5C557661" w14:textId="1CE56B36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081" w:type="dxa"/>
          </w:tcPr>
          <w:p w14:paraId="55AB4FB0" w14:textId="39FD188F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LockoutEnd</w:t>
            </w:r>
          </w:p>
        </w:tc>
        <w:tc>
          <w:tcPr>
            <w:tcW w:w="1869" w:type="dxa"/>
          </w:tcPr>
          <w:p w14:paraId="281CF4B9" w14:textId="2E4A46A1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datetimeoffset(7)</w:t>
            </w:r>
          </w:p>
        </w:tc>
        <w:tc>
          <w:tcPr>
            <w:tcW w:w="1625" w:type="dxa"/>
          </w:tcPr>
          <w:p w14:paraId="79E51241" w14:textId="77777777" w:rsidR="008C0986" w:rsidRPr="002B01C7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63FA3887" w14:textId="118EAC80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Ngày khóa</w:t>
            </w:r>
          </w:p>
        </w:tc>
      </w:tr>
      <w:tr w:rsidR="008C0986" w:rsidRPr="002B01C7" w14:paraId="2CFF55D3" w14:textId="77777777" w:rsidTr="00F07B1E">
        <w:trPr>
          <w:trHeight w:val="136"/>
        </w:trPr>
        <w:tc>
          <w:tcPr>
            <w:tcW w:w="703" w:type="dxa"/>
          </w:tcPr>
          <w:p w14:paraId="31101843" w14:textId="19D3A26A" w:rsidR="008C0986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081" w:type="dxa"/>
          </w:tcPr>
          <w:p w14:paraId="517F9150" w14:textId="46D62C67" w:rsidR="008C0986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LockoutEnabled</w:t>
            </w:r>
          </w:p>
        </w:tc>
        <w:tc>
          <w:tcPr>
            <w:tcW w:w="1869" w:type="dxa"/>
          </w:tcPr>
          <w:p w14:paraId="25F69523" w14:textId="1796F5B5" w:rsidR="008C0986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bit</w:t>
            </w:r>
          </w:p>
        </w:tc>
        <w:tc>
          <w:tcPr>
            <w:tcW w:w="1625" w:type="dxa"/>
          </w:tcPr>
          <w:p w14:paraId="7FC428D7" w14:textId="77777777" w:rsidR="008C0986" w:rsidRPr="002B01C7" w:rsidRDefault="008C0986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235FCB19" w14:textId="1907AF7D" w:rsidR="008C0986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Xác nhận khóa</w:t>
            </w:r>
          </w:p>
        </w:tc>
      </w:tr>
      <w:tr w:rsidR="00F07B1E" w:rsidRPr="002B01C7" w14:paraId="00289242" w14:textId="77777777" w:rsidTr="00F07B1E">
        <w:trPr>
          <w:trHeight w:val="136"/>
        </w:trPr>
        <w:tc>
          <w:tcPr>
            <w:tcW w:w="703" w:type="dxa"/>
          </w:tcPr>
          <w:p w14:paraId="03212E08" w14:textId="4CACC479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081" w:type="dxa"/>
          </w:tcPr>
          <w:p w14:paraId="2AEFA453" w14:textId="1036676F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AccessFailedCount</w:t>
            </w:r>
          </w:p>
        </w:tc>
        <w:tc>
          <w:tcPr>
            <w:tcW w:w="1869" w:type="dxa"/>
          </w:tcPr>
          <w:p w14:paraId="467FDF91" w14:textId="039129BA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25" w:type="dxa"/>
          </w:tcPr>
          <w:p w14:paraId="32B09F3C" w14:textId="77777777" w:rsidR="00F07B1E" w:rsidRPr="002B01C7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354" w:type="dxa"/>
          </w:tcPr>
          <w:p w14:paraId="3CD9874E" w14:textId="77777777" w:rsidR="00F07B1E" w:rsidRDefault="00F07B1E" w:rsidP="00F07B1E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1F675966" w14:textId="77777777" w:rsidR="003D2DEA" w:rsidRDefault="003D2DEA" w:rsidP="003D2DEA">
      <w:pPr>
        <w:pStyle w:val="ListParagraph"/>
        <w:ind w:left="567"/>
      </w:pPr>
    </w:p>
    <w:p w14:paraId="188EE578" w14:textId="2B008D53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t>Địa chỉ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9"/>
        <w:gridCol w:w="3112"/>
        <w:gridCol w:w="1576"/>
        <w:gridCol w:w="1700"/>
        <w:gridCol w:w="3535"/>
      </w:tblGrid>
      <w:tr w:rsidR="00645647" w:rsidRPr="002B01C7" w14:paraId="2E0598CB" w14:textId="77777777" w:rsidTr="00912BA5">
        <w:trPr>
          <w:trHeight w:val="421"/>
        </w:trPr>
        <w:tc>
          <w:tcPr>
            <w:tcW w:w="709" w:type="dxa"/>
          </w:tcPr>
          <w:p w14:paraId="132D5709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9" w:type="dxa"/>
          </w:tcPr>
          <w:p w14:paraId="4D70A426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59" w:type="dxa"/>
          </w:tcPr>
          <w:p w14:paraId="75562243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701" w:type="dxa"/>
          </w:tcPr>
          <w:p w14:paraId="046D6A17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44" w:type="dxa"/>
          </w:tcPr>
          <w:p w14:paraId="748BB0AB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645647" w:rsidRPr="002B01C7" w14:paraId="22E961CF" w14:textId="77777777" w:rsidTr="00912BA5">
        <w:trPr>
          <w:trHeight w:val="136"/>
        </w:trPr>
        <w:tc>
          <w:tcPr>
            <w:tcW w:w="709" w:type="dxa"/>
          </w:tcPr>
          <w:p w14:paraId="27C36336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</w:tcPr>
          <w:p w14:paraId="0DC1E2B1" w14:textId="0816FA82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  <w:tc>
          <w:tcPr>
            <w:tcW w:w="1559" w:type="dxa"/>
          </w:tcPr>
          <w:p w14:paraId="62224C22" w14:textId="537CF3A8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701" w:type="dxa"/>
          </w:tcPr>
          <w:p w14:paraId="58CF9828" w14:textId="33B222CF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  <w:r>
              <w:rPr>
                <w:sz w:val="24"/>
                <w:szCs w:val="24"/>
              </w:rPr>
              <w:t>,Khóa ngoại</w:t>
            </w:r>
          </w:p>
        </w:tc>
        <w:tc>
          <w:tcPr>
            <w:tcW w:w="3544" w:type="dxa"/>
          </w:tcPr>
          <w:p w14:paraId="2F0D0E46" w14:textId="2A2A0B73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người dùng</w:t>
            </w:r>
          </w:p>
        </w:tc>
      </w:tr>
      <w:tr w:rsidR="00645647" w:rsidRPr="002B01C7" w14:paraId="6ED8EC59" w14:textId="77777777" w:rsidTr="00912BA5">
        <w:trPr>
          <w:trHeight w:val="136"/>
        </w:trPr>
        <w:tc>
          <w:tcPr>
            <w:tcW w:w="709" w:type="dxa"/>
          </w:tcPr>
          <w:p w14:paraId="6E59F586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14:paraId="0C2CFFC8" w14:textId="6186FF66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Provinceid</w:t>
            </w:r>
          </w:p>
        </w:tc>
        <w:tc>
          <w:tcPr>
            <w:tcW w:w="1559" w:type="dxa"/>
          </w:tcPr>
          <w:p w14:paraId="355D56ED" w14:textId="5D907422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58DC8F93" w14:textId="4AA995B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207CCD33" w14:textId="7751396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tỉnh/thành phố</w:t>
            </w:r>
          </w:p>
        </w:tc>
      </w:tr>
      <w:tr w:rsidR="00645647" w:rsidRPr="002B01C7" w14:paraId="0D8C1118" w14:textId="77777777" w:rsidTr="00912BA5">
        <w:trPr>
          <w:trHeight w:val="136"/>
        </w:trPr>
        <w:tc>
          <w:tcPr>
            <w:tcW w:w="709" w:type="dxa"/>
          </w:tcPr>
          <w:p w14:paraId="12F015D6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9" w:type="dxa"/>
          </w:tcPr>
          <w:p w14:paraId="1F825DD4" w14:textId="1AB111E8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DistrictId</w:t>
            </w:r>
          </w:p>
        </w:tc>
        <w:tc>
          <w:tcPr>
            <w:tcW w:w="1559" w:type="dxa"/>
          </w:tcPr>
          <w:p w14:paraId="6756527F" w14:textId="47A47009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75A7D316" w14:textId="60604D36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4259E3FC" w14:textId="693326EE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quận/huyện</w:t>
            </w:r>
          </w:p>
        </w:tc>
      </w:tr>
      <w:tr w:rsidR="00645647" w:rsidRPr="002B01C7" w14:paraId="22EF6F45" w14:textId="77777777" w:rsidTr="00912BA5">
        <w:trPr>
          <w:trHeight w:val="136"/>
        </w:trPr>
        <w:tc>
          <w:tcPr>
            <w:tcW w:w="709" w:type="dxa"/>
          </w:tcPr>
          <w:p w14:paraId="51787154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4</w:t>
            </w:r>
          </w:p>
        </w:tc>
        <w:tc>
          <w:tcPr>
            <w:tcW w:w="3119" w:type="dxa"/>
          </w:tcPr>
          <w:p w14:paraId="14A0726B" w14:textId="2A8EF818" w:rsidR="00645647" w:rsidRPr="002B01C7" w:rsidRDefault="00737F38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WardId</w:t>
            </w:r>
          </w:p>
        </w:tc>
        <w:tc>
          <w:tcPr>
            <w:tcW w:w="1559" w:type="dxa"/>
          </w:tcPr>
          <w:p w14:paraId="6A52309C" w14:textId="112DF135" w:rsidR="00645647" w:rsidRPr="002B01C7" w:rsidRDefault="00737F38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6E1FC449" w14:textId="5FD8669E" w:rsidR="00645647" w:rsidRPr="002B01C7" w:rsidRDefault="00737F38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53BA08C6" w14:textId="2200FD27" w:rsidR="00645647" w:rsidRPr="002B01C7" w:rsidRDefault="00737F38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đường/số nhà</w:t>
            </w:r>
          </w:p>
        </w:tc>
      </w:tr>
      <w:tr w:rsidR="00645647" w:rsidRPr="002B01C7" w14:paraId="3F5CD393" w14:textId="77777777" w:rsidTr="00912BA5">
        <w:trPr>
          <w:trHeight w:val="136"/>
        </w:trPr>
        <w:tc>
          <w:tcPr>
            <w:tcW w:w="709" w:type="dxa"/>
          </w:tcPr>
          <w:p w14:paraId="568C6DA7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19" w:type="dxa"/>
          </w:tcPr>
          <w:p w14:paraId="6457735C" w14:textId="05F18B0C" w:rsidR="00645647" w:rsidRDefault="00737F38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PlaceDetails</w:t>
            </w:r>
          </w:p>
        </w:tc>
        <w:tc>
          <w:tcPr>
            <w:tcW w:w="1559" w:type="dxa"/>
          </w:tcPr>
          <w:p w14:paraId="09F18C82" w14:textId="77777777" w:rsidR="0064564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01" w:type="dxa"/>
          </w:tcPr>
          <w:p w14:paraId="12A802EA" w14:textId="77777777" w:rsidR="00645647" w:rsidRPr="002B01C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44" w:type="dxa"/>
          </w:tcPr>
          <w:p w14:paraId="52847A83" w14:textId="77777777" w:rsidR="00645647" w:rsidRDefault="0064564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của loại sản phẩm</w:t>
            </w:r>
          </w:p>
        </w:tc>
      </w:tr>
    </w:tbl>
    <w:p w14:paraId="4F3A85D7" w14:textId="77777777" w:rsidR="00645647" w:rsidRDefault="00645647" w:rsidP="00645647">
      <w:pPr>
        <w:pStyle w:val="ListParagraph"/>
        <w:ind w:left="567"/>
      </w:pPr>
    </w:p>
    <w:p w14:paraId="5EFB0B94" w14:textId="2D28F5BA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t>Tỉnh/Thành phố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8"/>
        <w:gridCol w:w="3114"/>
        <w:gridCol w:w="1576"/>
        <w:gridCol w:w="1698"/>
        <w:gridCol w:w="3536"/>
      </w:tblGrid>
      <w:tr w:rsidR="005F6667" w:rsidRPr="002B01C7" w14:paraId="58C97902" w14:textId="77777777" w:rsidTr="005F6667">
        <w:trPr>
          <w:trHeight w:val="421"/>
        </w:trPr>
        <w:tc>
          <w:tcPr>
            <w:tcW w:w="708" w:type="dxa"/>
          </w:tcPr>
          <w:p w14:paraId="0EF26FD6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lastRenderedPageBreak/>
              <w:t>STT</w:t>
            </w:r>
          </w:p>
        </w:tc>
        <w:tc>
          <w:tcPr>
            <w:tcW w:w="3114" w:type="dxa"/>
          </w:tcPr>
          <w:p w14:paraId="05B92E7A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76" w:type="dxa"/>
          </w:tcPr>
          <w:p w14:paraId="2C38A79B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98" w:type="dxa"/>
          </w:tcPr>
          <w:p w14:paraId="1482C25F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36" w:type="dxa"/>
          </w:tcPr>
          <w:p w14:paraId="776780EA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5F6667" w:rsidRPr="002B01C7" w14:paraId="4B5DA4A1" w14:textId="77777777" w:rsidTr="005F6667">
        <w:trPr>
          <w:trHeight w:val="136"/>
        </w:trPr>
        <w:tc>
          <w:tcPr>
            <w:tcW w:w="708" w:type="dxa"/>
          </w:tcPr>
          <w:p w14:paraId="44342010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4" w:type="dxa"/>
          </w:tcPr>
          <w:p w14:paraId="1EBED397" w14:textId="1C187712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ProvinceId</w:t>
            </w:r>
          </w:p>
        </w:tc>
        <w:tc>
          <w:tcPr>
            <w:tcW w:w="1576" w:type="dxa"/>
          </w:tcPr>
          <w:p w14:paraId="19C8102A" w14:textId="6AAD01C8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2B20D99A" w14:textId="55BF8033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36" w:type="dxa"/>
          </w:tcPr>
          <w:p w14:paraId="2648A138" w14:textId="3006A9BC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thành phố/tỉnh</w:t>
            </w:r>
          </w:p>
        </w:tc>
      </w:tr>
      <w:tr w:rsidR="005F6667" w:rsidRPr="002B01C7" w14:paraId="2C15916C" w14:textId="77777777" w:rsidTr="005F6667">
        <w:trPr>
          <w:trHeight w:val="136"/>
        </w:trPr>
        <w:tc>
          <w:tcPr>
            <w:tcW w:w="708" w:type="dxa"/>
          </w:tcPr>
          <w:p w14:paraId="628192AC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4" w:type="dxa"/>
          </w:tcPr>
          <w:p w14:paraId="1FE4B6B0" w14:textId="17953380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ProvinceName</w:t>
            </w:r>
          </w:p>
        </w:tc>
        <w:tc>
          <w:tcPr>
            <w:tcW w:w="1576" w:type="dxa"/>
          </w:tcPr>
          <w:p w14:paraId="24414E7D" w14:textId="12905E94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698" w:type="dxa"/>
          </w:tcPr>
          <w:p w14:paraId="786CCF00" w14:textId="51E579AF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014E18AF" w14:textId="6C7073DF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tỉnh/thành phố</w:t>
            </w:r>
          </w:p>
        </w:tc>
      </w:tr>
      <w:tr w:rsidR="005F6667" w:rsidRPr="002B01C7" w14:paraId="4C332D12" w14:textId="77777777" w:rsidTr="005F6667">
        <w:trPr>
          <w:trHeight w:val="136"/>
        </w:trPr>
        <w:tc>
          <w:tcPr>
            <w:tcW w:w="708" w:type="dxa"/>
          </w:tcPr>
          <w:p w14:paraId="52789747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4" w:type="dxa"/>
          </w:tcPr>
          <w:p w14:paraId="7750693A" w14:textId="54E9849D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ProvinceType</w:t>
            </w:r>
          </w:p>
        </w:tc>
        <w:tc>
          <w:tcPr>
            <w:tcW w:w="1576" w:type="dxa"/>
          </w:tcPr>
          <w:p w14:paraId="62E1C3EA" w14:textId="1F93CBBB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0A25CCF1" w14:textId="03FB7FE8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6733E05D" w14:textId="52B966F2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thành phố</w:t>
            </w:r>
          </w:p>
        </w:tc>
      </w:tr>
    </w:tbl>
    <w:p w14:paraId="1767A163" w14:textId="77777777" w:rsidR="005F6667" w:rsidRDefault="005F6667" w:rsidP="005F6667">
      <w:pPr>
        <w:pStyle w:val="ListParagraph"/>
        <w:ind w:left="567"/>
      </w:pPr>
    </w:p>
    <w:p w14:paraId="3B6BCDB9" w14:textId="6E3C3BB1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t>Quận/Huyện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8"/>
        <w:gridCol w:w="3114"/>
        <w:gridCol w:w="1576"/>
        <w:gridCol w:w="1698"/>
        <w:gridCol w:w="3536"/>
      </w:tblGrid>
      <w:tr w:rsidR="005F6667" w:rsidRPr="002B01C7" w14:paraId="35CFA9DF" w14:textId="77777777" w:rsidTr="00912BA5">
        <w:trPr>
          <w:trHeight w:val="421"/>
        </w:trPr>
        <w:tc>
          <w:tcPr>
            <w:tcW w:w="708" w:type="dxa"/>
          </w:tcPr>
          <w:p w14:paraId="51FD4DFE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4" w:type="dxa"/>
          </w:tcPr>
          <w:p w14:paraId="7DA5E67B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76" w:type="dxa"/>
          </w:tcPr>
          <w:p w14:paraId="6087FB63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98" w:type="dxa"/>
          </w:tcPr>
          <w:p w14:paraId="5BC3E4CC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36" w:type="dxa"/>
          </w:tcPr>
          <w:p w14:paraId="052D4C2A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5F6667" w:rsidRPr="002B01C7" w14:paraId="5E703DE6" w14:textId="77777777" w:rsidTr="00912BA5">
        <w:trPr>
          <w:trHeight w:val="136"/>
        </w:trPr>
        <w:tc>
          <w:tcPr>
            <w:tcW w:w="708" w:type="dxa"/>
          </w:tcPr>
          <w:p w14:paraId="7AB495D7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4" w:type="dxa"/>
          </w:tcPr>
          <w:p w14:paraId="7CE56465" w14:textId="6C54FE9B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DistrictId</w:t>
            </w:r>
          </w:p>
        </w:tc>
        <w:tc>
          <w:tcPr>
            <w:tcW w:w="1576" w:type="dxa"/>
          </w:tcPr>
          <w:p w14:paraId="07496A4F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268016AB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36" w:type="dxa"/>
          </w:tcPr>
          <w:p w14:paraId="1AF259EB" w14:textId="230F36F5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quận/huyện</w:t>
            </w:r>
          </w:p>
        </w:tc>
      </w:tr>
      <w:tr w:rsidR="005F6667" w:rsidRPr="002B01C7" w14:paraId="304B106C" w14:textId="77777777" w:rsidTr="00912BA5">
        <w:trPr>
          <w:trHeight w:val="136"/>
        </w:trPr>
        <w:tc>
          <w:tcPr>
            <w:tcW w:w="708" w:type="dxa"/>
          </w:tcPr>
          <w:p w14:paraId="13037CDF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4" w:type="dxa"/>
          </w:tcPr>
          <w:p w14:paraId="07DA2219" w14:textId="2CF54030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DistrictName</w:t>
            </w:r>
          </w:p>
        </w:tc>
        <w:tc>
          <w:tcPr>
            <w:tcW w:w="1576" w:type="dxa"/>
          </w:tcPr>
          <w:p w14:paraId="565ADD91" w14:textId="662E7CD1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698" w:type="dxa"/>
          </w:tcPr>
          <w:p w14:paraId="76F2DE43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5E45A155" w14:textId="6B7919FC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quận/huyện</w:t>
            </w:r>
          </w:p>
        </w:tc>
      </w:tr>
      <w:tr w:rsidR="005F6667" w:rsidRPr="002B01C7" w14:paraId="1A346E6C" w14:textId="77777777" w:rsidTr="00912BA5">
        <w:trPr>
          <w:trHeight w:val="136"/>
        </w:trPr>
        <w:tc>
          <w:tcPr>
            <w:tcW w:w="708" w:type="dxa"/>
          </w:tcPr>
          <w:p w14:paraId="4AC1D135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4" w:type="dxa"/>
          </w:tcPr>
          <w:p w14:paraId="0883AD28" w14:textId="03D16282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DistrictType</w:t>
            </w:r>
          </w:p>
        </w:tc>
        <w:tc>
          <w:tcPr>
            <w:tcW w:w="1576" w:type="dxa"/>
          </w:tcPr>
          <w:p w14:paraId="3E969546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31E96BAF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62D4D677" w14:textId="4F32FA8F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quận/huyện</w:t>
            </w:r>
          </w:p>
        </w:tc>
      </w:tr>
      <w:tr w:rsidR="005F6667" w:rsidRPr="002B01C7" w14:paraId="1A94E411" w14:textId="77777777" w:rsidTr="00912BA5">
        <w:trPr>
          <w:trHeight w:val="136"/>
        </w:trPr>
        <w:tc>
          <w:tcPr>
            <w:tcW w:w="708" w:type="dxa"/>
          </w:tcPr>
          <w:p w14:paraId="1F6E64CA" w14:textId="5CFE1513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4" w:type="dxa"/>
          </w:tcPr>
          <w:p w14:paraId="691D5626" w14:textId="33450043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ProvinceId</w:t>
            </w:r>
          </w:p>
        </w:tc>
        <w:tc>
          <w:tcPr>
            <w:tcW w:w="1576" w:type="dxa"/>
          </w:tcPr>
          <w:p w14:paraId="257ED58F" w14:textId="1F892425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0DD39C0E" w14:textId="75B73E80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36" w:type="dxa"/>
          </w:tcPr>
          <w:p w14:paraId="0A16750B" w14:textId="7F26A0A8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tỉnh/thành phố</w:t>
            </w:r>
          </w:p>
        </w:tc>
      </w:tr>
    </w:tbl>
    <w:p w14:paraId="17CAF548" w14:textId="77777777" w:rsidR="005F6667" w:rsidRDefault="005F6667" w:rsidP="005F6667">
      <w:pPr>
        <w:pStyle w:val="ListParagraph"/>
        <w:ind w:left="567"/>
      </w:pPr>
    </w:p>
    <w:p w14:paraId="0F3D9EDB" w14:textId="0D88FE88" w:rsidR="00D31AF9" w:rsidRDefault="00D31AF9" w:rsidP="00D31AF9">
      <w:pPr>
        <w:pStyle w:val="ListParagraph"/>
        <w:numPr>
          <w:ilvl w:val="0"/>
          <w:numId w:val="13"/>
        </w:numPr>
        <w:ind w:left="567"/>
      </w:pPr>
      <w:r>
        <w:t>Đường/Nhà</w:t>
      </w:r>
    </w:p>
    <w:tbl>
      <w:tblPr>
        <w:tblStyle w:val="TableGrid"/>
        <w:tblW w:w="10632" w:type="dxa"/>
        <w:tblInd w:w="-5" w:type="dxa"/>
        <w:tblLook w:val="04A0" w:firstRow="1" w:lastRow="0" w:firstColumn="1" w:lastColumn="0" w:noHBand="0" w:noVBand="1"/>
      </w:tblPr>
      <w:tblGrid>
        <w:gridCol w:w="708"/>
        <w:gridCol w:w="3114"/>
        <w:gridCol w:w="1576"/>
        <w:gridCol w:w="1698"/>
        <w:gridCol w:w="3536"/>
      </w:tblGrid>
      <w:tr w:rsidR="005F6667" w:rsidRPr="002B01C7" w14:paraId="33B650EA" w14:textId="77777777" w:rsidTr="00912BA5">
        <w:trPr>
          <w:trHeight w:val="421"/>
        </w:trPr>
        <w:tc>
          <w:tcPr>
            <w:tcW w:w="708" w:type="dxa"/>
          </w:tcPr>
          <w:p w14:paraId="7056C410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STT</w:t>
            </w:r>
          </w:p>
        </w:tc>
        <w:tc>
          <w:tcPr>
            <w:tcW w:w="3114" w:type="dxa"/>
          </w:tcPr>
          <w:p w14:paraId="4BAC8D94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Tên thuộc tính</w:t>
            </w:r>
          </w:p>
        </w:tc>
        <w:tc>
          <w:tcPr>
            <w:tcW w:w="1576" w:type="dxa"/>
          </w:tcPr>
          <w:p w14:paraId="35C032AB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Kiểu</w:t>
            </w:r>
          </w:p>
        </w:tc>
        <w:tc>
          <w:tcPr>
            <w:tcW w:w="1698" w:type="dxa"/>
          </w:tcPr>
          <w:p w14:paraId="2964A409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Ràng buộc</w:t>
            </w:r>
          </w:p>
        </w:tc>
        <w:tc>
          <w:tcPr>
            <w:tcW w:w="3536" w:type="dxa"/>
          </w:tcPr>
          <w:p w14:paraId="14F5C5EA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Ý nghĩa/Ghi chú</w:t>
            </w:r>
          </w:p>
        </w:tc>
      </w:tr>
      <w:tr w:rsidR="005F6667" w:rsidRPr="002B01C7" w14:paraId="31D6C1D3" w14:textId="77777777" w:rsidTr="00912BA5">
        <w:trPr>
          <w:trHeight w:val="136"/>
        </w:trPr>
        <w:tc>
          <w:tcPr>
            <w:tcW w:w="708" w:type="dxa"/>
          </w:tcPr>
          <w:p w14:paraId="744AEF9B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1</w:t>
            </w:r>
          </w:p>
        </w:tc>
        <w:tc>
          <w:tcPr>
            <w:tcW w:w="3114" w:type="dxa"/>
          </w:tcPr>
          <w:p w14:paraId="79D6FBE6" w14:textId="7CBED859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WardId</w:t>
            </w:r>
          </w:p>
        </w:tc>
        <w:tc>
          <w:tcPr>
            <w:tcW w:w="1576" w:type="dxa"/>
          </w:tcPr>
          <w:p w14:paraId="478AAAA7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2DC1AB80" w14:textId="77777777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Khóa chính</w:t>
            </w:r>
          </w:p>
        </w:tc>
        <w:tc>
          <w:tcPr>
            <w:tcW w:w="3536" w:type="dxa"/>
          </w:tcPr>
          <w:p w14:paraId="79DD1760" w14:textId="19B2F59F" w:rsidR="005F6667" w:rsidRPr="002B01C7" w:rsidRDefault="005F6667" w:rsidP="00912BA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đường/nhà</w:t>
            </w:r>
          </w:p>
        </w:tc>
      </w:tr>
      <w:tr w:rsidR="005F6667" w:rsidRPr="002B01C7" w14:paraId="0713A2D5" w14:textId="77777777" w:rsidTr="00912BA5">
        <w:trPr>
          <w:trHeight w:val="136"/>
        </w:trPr>
        <w:tc>
          <w:tcPr>
            <w:tcW w:w="708" w:type="dxa"/>
          </w:tcPr>
          <w:p w14:paraId="16D6908D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2</w:t>
            </w:r>
          </w:p>
        </w:tc>
        <w:tc>
          <w:tcPr>
            <w:tcW w:w="3114" w:type="dxa"/>
          </w:tcPr>
          <w:p w14:paraId="40741CFB" w14:textId="1CA2BDB6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WardName</w:t>
            </w:r>
          </w:p>
        </w:tc>
        <w:tc>
          <w:tcPr>
            <w:tcW w:w="1576" w:type="dxa"/>
          </w:tcPr>
          <w:p w14:paraId="4188A605" w14:textId="2107BDC6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nvarchar(450)</w:t>
            </w:r>
          </w:p>
        </w:tc>
        <w:tc>
          <w:tcPr>
            <w:tcW w:w="1698" w:type="dxa"/>
          </w:tcPr>
          <w:p w14:paraId="3255E9AE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24F28637" w14:textId="0C9D3FB6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Tên đường/nhà</w:t>
            </w:r>
          </w:p>
        </w:tc>
      </w:tr>
      <w:tr w:rsidR="005F6667" w:rsidRPr="002B01C7" w14:paraId="04BB71A0" w14:textId="77777777" w:rsidTr="00912BA5">
        <w:trPr>
          <w:trHeight w:val="136"/>
        </w:trPr>
        <w:tc>
          <w:tcPr>
            <w:tcW w:w="708" w:type="dxa"/>
          </w:tcPr>
          <w:p w14:paraId="175A775C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2B01C7">
              <w:rPr>
                <w:sz w:val="24"/>
                <w:szCs w:val="24"/>
              </w:rPr>
              <w:t>3</w:t>
            </w:r>
          </w:p>
        </w:tc>
        <w:tc>
          <w:tcPr>
            <w:tcW w:w="3114" w:type="dxa"/>
          </w:tcPr>
          <w:p w14:paraId="04A1BDD2" w14:textId="0B367B2C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WardType</w:t>
            </w:r>
          </w:p>
        </w:tc>
        <w:tc>
          <w:tcPr>
            <w:tcW w:w="1576" w:type="dxa"/>
          </w:tcPr>
          <w:p w14:paraId="4BFBDA02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nvarchar(100)</w:t>
            </w:r>
          </w:p>
        </w:tc>
        <w:tc>
          <w:tcPr>
            <w:tcW w:w="1698" w:type="dxa"/>
          </w:tcPr>
          <w:p w14:paraId="17E76BD3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3536" w:type="dxa"/>
          </w:tcPr>
          <w:p w14:paraId="2420431D" w14:textId="6736C949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Loại đường/nhà</w:t>
            </w:r>
          </w:p>
        </w:tc>
      </w:tr>
      <w:tr w:rsidR="005F6667" w:rsidRPr="002B01C7" w14:paraId="77EF81A8" w14:textId="77777777" w:rsidTr="00912BA5">
        <w:trPr>
          <w:trHeight w:val="136"/>
        </w:trPr>
        <w:tc>
          <w:tcPr>
            <w:tcW w:w="708" w:type="dxa"/>
          </w:tcPr>
          <w:p w14:paraId="2602C28C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14" w:type="dxa"/>
          </w:tcPr>
          <w:p w14:paraId="52EE29E8" w14:textId="5D767489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DistrictId</w:t>
            </w:r>
          </w:p>
        </w:tc>
        <w:tc>
          <w:tcPr>
            <w:tcW w:w="1576" w:type="dxa"/>
          </w:tcPr>
          <w:p w14:paraId="15CA9A33" w14:textId="77777777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698" w:type="dxa"/>
          </w:tcPr>
          <w:p w14:paraId="188A661B" w14:textId="77777777" w:rsidR="005F6667" w:rsidRPr="002B01C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Khóa ngoại</w:t>
            </w:r>
          </w:p>
        </w:tc>
        <w:tc>
          <w:tcPr>
            <w:tcW w:w="3536" w:type="dxa"/>
          </w:tcPr>
          <w:p w14:paraId="107BC98B" w14:textId="1F6103BD" w:rsidR="005F6667" w:rsidRDefault="005F6667" w:rsidP="005F666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quận/huyện</w:t>
            </w:r>
          </w:p>
        </w:tc>
      </w:tr>
    </w:tbl>
    <w:p w14:paraId="1EC5F04B" w14:textId="7C4D2FBB" w:rsidR="00912BA5" w:rsidRDefault="00912BA5" w:rsidP="00912BA5">
      <w:pPr>
        <w:outlineLvl w:val="0"/>
      </w:pPr>
    </w:p>
    <w:p w14:paraId="382D146B" w14:textId="34750D89" w:rsidR="00912BA5" w:rsidRDefault="00912BA5" w:rsidP="00912BA5">
      <w:pPr>
        <w:outlineLvl w:val="0"/>
      </w:pPr>
    </w:p>
    <w:p w14:paraId="11B16E30" w14:textId="50AE9445" w:rsidR="00912BA5" w:rsidRDefault="00912BA5" w:rsidP="00912BA5">
      <w:pPr>
        <w:pStyle w:val="Heading1"/>
        <w:rPr>
          <w:lang w:val="en-US"/>
        </w:rPr>
      </w:pPr>
      <w:bookmarkStart w:id="33" w:name="_Toc27249212"/>
      <w:r>
        <w:rPr>
          <w:lang w:val="en-US"/>
        </w:rPr>
        <w:t>Thiết kế kiến trúc</w:t>
      </w:r>
      <w:bookmarkEnd w:id="33"/>
    </w:p>
    <w:p w14:paraId="547B0218" w14:textId="61B4C388" w:rsidR="00912BA5" w:rsidRDefault="00912BA5" w:rsidP="00912BA5">
      <w:pPr>
        <w:pStyle w:val="Heading2"/>
        <w:rPr>
          <w:lang w:val="en-US"/>
        </w:rPr>
      </w:pPr>
      <w:bookmarkStart w:id="34" w:name="_Toc27249213"/>
      <w:r>
        <w:rPr>
          <w:lang w:val="en-US"/>
        </w:rPr>
        <w:t>Kiến trúc hệ thống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B80828" w14:paraId="41D71C2D" w14:textId="77777777" w:rsidTr="00B80828">
        <w:tc>
          <w:tcPr>
            <w:tcW w:w="2830" w:type="dxa"/>
          </w:tcPr>
          <w:p w14:paraId="716AC75B" w14:textId="78E2654E" w:rsidR="00B80828" w:rsidRPr="00033CC3" w:rsidRDefault="00B80828" w:rsidP="00B80828">
            <w:pPr>
              <w:rPr>
                <w:b/>
                <w:bCs/>
                <w:lang w:val="en-US"/>
              </w:rPr>
            </w:pPr>
            <w:r w:rsidRPr="00033CC3">
              <w:rPr>
                <w:b/>
                <w:bCs/>
                <w:lang w:val="en-US"/>
              </w:rPr>
              <w:t>Thành phần</w:t>
            </w:r>
          </w:p>
        </w:tc>
        <w:tc>
          <w:tcPr>
            <w:tcW w:w="6520" w:type="dxa"/>
          </w:tcPr>
          <w:p w14:paraId="286EE86B" w14:textId="60166FEF" w:rsidR="00B80828" w:rsidRPr="00033CC3" w:rsidRDefault="00B80828" w:rsidP="00B80828">
            <w:pPr>
              <w:rPr>
                <w:b/>
                <w:bCs/>
                <w:lang w:val="en-US"/>
              </w:rPr>
            </w:pPr>
            <w:r w:rsidRPr="00033CC3">
              <w:rPr>
                <w:b/>
                <w:bCs/>
                <w:lang w:val="en-US"/>
              </w:rPr>
              <w:t>Diễn giải</w:t>
            </w:r>
          </w:p>
        </w:tc>
      </w:tr>
      <w:tr w:rsidR="00B80828" w14:paraId="5BE214E2" w14:textId="77777777" w:rsidTr="00B80828">
        <w:tc>
          <w:tcPr>
            <w:tcW w:w="2830" w:type="dxa"/>
          </w:tcPr>
          <w:p w14:paraId="4E08B966" w14:textId="79ABADCE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520" w:type="dxa"/>
          </w:tcPr>
          <w:p w14:paraId="3FBD4A8F" w14:textId="38927F5B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Quản lý các đối tượng trong bản dưới database</w:t>
            </w:r>
          </w:p>
        </w:tc>
      </w:tr>
      <w:tr w:rsidR="00B80828" w14:paraId="4E46121D" w14:textId="77777777" w:rsidTr="00B80828">
        <w:tc>
          <w:tcPr>
            <w:tcW w:w="2830" w:type="dxa"/>
          </w:tcPr>
          <w:p w14:paraId="239073FA" w14:textId="51631B50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520" w:type="dxa"/>
          </w:tcPr>
          <w:p w14:paraId="77BDFAA9" w14:textId="4E6773D5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Phần giao diện là tương tác của người dùng với hệ thống</w:t>
            </w:r>
          </w:p>
        </w:tc>
      </w:tr>
      <w:tr w:rsidR="00B80828" w14:paraId="1A38D721" w14:textId="77777777" w:rsidTr="00B80828">
        <w:tc>
          <w:tcPr>
            <w:tcW w:w="2830" w:type="dxa"/>
          </w:tcPr>
          <w:p w14:paraId="68CB74E8" w14:textId="73DA0ACE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Controller</w:t>
            </w:r>
          </w:p>
        </w:tc>
        <w:tc>
          <w:tcPr>
            <w:tcW w:w="6520" w:type="dxa"/>
          </w:tcPr>
          <w:p w14:paraId="6050E39D" w14:textId="0A856F5A" w:rsidR="00B80828" w:rsidRDefault="00B80828" w:rsidP="00B80828">
            <w:pPr>
              <w:rPr>
                <w:lang w:val="en-US"/>
              </w:rPr>
            </w:pPr>
            <w:r>
              <w:rPr>
                <w:lang w:val="en-US"/>
              </w:rPr>
              <w:t>Là phần xử lý các tương tác của người dùng với hệ thống</w:t>
            </w:r>
          </w:p>
        </w:tc>
      </w:tr>
    </w:tbl>
    <w:p w14:paraId="6EBE11DE" w14:textId="4D2A51F6" w:rsidR="00B80828" w:rsidRPr="00B80828" w:rsidRDefault="00B80828" w:rsidP="00B80828">
      <w:pPr>
        <w:rPr>
          <w:lang w:val="en-US"/>
        </w:rPr>
      </w:pPr>
    </w:p>
    <w:p w14:paraId="6E71E570" w14:textId="4B720DAD" w:rsidR="00B80828" w:rsidRPr="00B80828" w:rsidRDefault="00B80828" w:rsidP="00B8082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15024C1F" wp14:editId="4E79444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34075" cy="35433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08FBCD" w14:textId="34A588BF" w:rsidR="00912BA5" w:rsidRDefault="00033CC3" w:rsidP="00304780">
      <w:pPr>
        <w:pStyle w:val="Heading2"/>
        <w:rPr>
          <w:lang w:val="en-US"/>
        </w:rPr>
      </w:pPr>
      <w:bookmarkStart w:id="35" w:name="_Toc27249214"/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1E41B69E" wp14:editId="29CBE726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753350" cy="2227580"/>
            <wp:effectExtent l="0" t="0" r="0" b="127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780">
        <w:rPr>
          <w:lang w:val="en-US"/>
        </w:rPr>
        <w:t>Mô tả chi tiết kiến trúc hệ thống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6236"/>
      </w:tblGrid>
      <w:tr w:rsidR="00033CC3" w14:paraId="355FDC9D" w14:textId="77777777" w:rsidTr="00033CC3">
        <w:tc>
          <w:tcPr>
            <w:tcW w:w="3114" w:type="dxa"/>
          </w:tcPr>
          <w:p w14:paraId="2828D602" w14:textId="03A56ABF" w:rsidR="00033CC3" w:rsidRPr="00033CC3" w:rsidRDefault="00033CC3" w:rsidP="00B80828">
            <w:pPr>
              <w:rPr>
                <w:b/>
                <w:bCs/>
                <w:lang w:val="en-US"/>
              </w:rPr>
            </w:pPr>
            <w:r w:rsidRPr="00033CC3">
              <w:rPr>
                <w:b/>
                <w:bCs/>
                <w:lang w:val="en-US"/>
              </w:rPr>
              <w:t>Lớp đối tượng</w:t>
            </w:r>
          </w:p>
        </w:tc>
        <w:tc>
          <w:tcPr>
            <w:tcW w:w="6236" w:type="dxa"/>
          </w:tcPr>
          <w:p w14:paraId="41A6C1A6" w14:textId="6F681A7B" w:rsidR="00033CC3" w:rsidRPr="00033CC3" w:rsidRDefault="00033CC3" w:rsidP="00B80828">
            <w:pPr>
              <w:rPr>
                <w:b/>
                <w:bCs/>
                <w:lang w:val="en-US"/>
              </w:rPr>
            </w:pPr>
            <w:r w:rsidRPr="00033CC3">
              <w:rPr>
                <w:b/>
                <w:bCs/>
                <w:lang w:val="en-US"/>
              </w:rPr>
              <w:t>Diễn giải</w:t>
            </w:r>
          </w:p>
        </w:tc>
      </w:tr>
      <w:tr w:rsidR="00033CC3" w14:paraId="0DAF3559" w14:textId="77777777" w:rsidTr="00033CC3">
        <w:tc>
          <w:tcPr>
            <w:tcW w:w="3114" w:type="dxa"/>
          </w:tcPr>
          <w:p w14:paraId="78918448" w14:textId="0387D8F7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UsrCtrlTitle</w:t>
            </w:r>
          </w:p>
        </w:tc>
        <w:tc>
          <w:tcPr>
            <w:tcW w:w="6236" w:type="dxa"/>
          </w:tcPr>
          <w:p w14:paraId="018CB2AD" w14:textId="29681243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Tiêu đề</w:t>
            </w:r>
          </w:p>
        </w:tc>
      </w:tr>
      <w:tr w:rsidR="00033CC3" w14:paraId="19550A99" w14:textId="77777777" w:rsidTr="00033CC3">
        <w:tc>
          <w:tcPr>
            <w:tcW w:w="3114" w:type="dxa"/>
          </w:tcPr>
          <w:p w14:paraId="159E480A" w14:textId="1D5E36E3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HTML</w:t>
            </w:r>
          </w:p>
        </w:tc>
        <w:tc>
          <w:tcPr>
            <w:tcW w:w="6236" w:type="dxa"/>
          </w:tcPr>
          <w:p w14:paraId="743E6928" w14:textId="75D8D1DE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Mở và truy xuất View HTML</w:t>
            </w:r>
          </w:p>
        </w:tc>
      </w:tr>
      <w:tr w:rsidR="00033CC3" w14:paraId="4155E731" w14:textId="77777777" w:rsidTr="00033CC3">
        <w:tc>
          <w:tcPr>
            <w:tcW w:w="3114" w:type="dxa"/>
          </w:tcPr>
          <w:p w14:paraId="6E845064" w14:textId="3CFBF6EF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MODEL</w:t>
            </w:r>
          </w:p>
        </w:tc>
        <w:tc>
          <w:tcPr>
            <w:tcW w:w="6236" w:type="dxa"/>
          </w:tcPr>
          <w:p w14:paraId="650D1119" w14:textId="7D9704FC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Lưu trữ các dữ liệu từ database</w:t>
            </w:r>
          </w:p>
        </w:tc>
      </w:tr>
      <w:tr w:rsidR="00033CC3" w14:paraId="0959933E" w14:textId="77777777" w:rsidTr="00033CC3">
        <w:tc>
          <w:tcPr>
            <w:tcW w:w="3114" w:type="dxa"/>
          </w:tcPr>
          <w:p w14:paraId="179306FD" w14:textId="7C073B79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CONTROLLER</w:t>
            </w:r>
          </w:p>
        </w:tc>
        <w:tc>
          <w:tcPr>
            <w:tcW w:w="6236" w:type="dxa"/>
          </w:tcPr>
          <w:p w14:paraId="7E7FD69F" w14:textId="52481C1B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Mở và xử lý ( gửi request) xử lý database</w:t>
            </w:r>
          </w:p>
        </w:tc>
      </w:tr>
      <w:tr w:rsidR="00033CC3" w14:paraId="199C60E0" w14:textId="77777777" w:rsidTr="00033CC3">
        <w:tc>
          <w:tcPr>
            <w:tcW w:w="3114" w:type="dxa"/>
          </w:tcPr>
          <w:p w14:paraId="4C726034" w14:textId="0244F805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DBCONTEXT</w:t>
            </w:r>
          </w:p>
        </w:tc>
        <w:tc>
          <w:tcPr>
            <w:tcW w:w="6236" w:type="dxa"/>
          </w:tcPr>
          <w:p w14:paraId="5AE18AF3" w14:textId="293F70E0" w:rsidR="00033CC3" w:rsidRDefault="00692D8B" w:rsidP="00B80828">
            <w:pPr>
              <w:rPr>
                <w:lang w:val="en-US"/>
              </w:rPr>
            </w:pPr>
            <w:r>
              <w:rPr>
                <w:lang w:val="en-US"/>
              </w:rPr>
              <w:t>Mở và truy xuất cơ sở dữ liệu</w:t>
            </w:r>
          </w:p>
        </w:tc>
      </w:tr>
    </w:tbl>
    <w:p w14:paraId="48483A5C" w14:textId="77777777" w:rsidR="00B80828" w:rsidRPr="00B80828" w:rsidRDefault="00B80828" w:rsidP="00B80828">
      <w:pPr>
        <w:rPr>
          <w:lang w:val="en-US"/>
        </w:rPr>
      </w:pPr>
    </w:p>
    <w:p w14:paraId="71995E1B" w14:textId="654BA7DA" w:rsidR="00304780" w:rsidRDefault="00304780" w:rsidP="00304780">
      <w:pPr>
        <w:pStyle w:val="Heading1"/>
        <w:rPr>
          <w:lang w:val="en-US"/>
        </w:rPr>
      </w:pPr>
      <w:bookmarkStart w:id="36" w:name="_Toc27249215"/>
      <w:r>
        <w:rPr>
          <w:lang w:val="en-US"/>
        </w:rPr>
        <w:lastRenderedPageBreak/>
        <w:t>Thiết kế giao diện</w:t>
      </w:r>
      <w:bookmarkEnd w:id="36"/>
    </w:p>
    <w:p w14:paraId="0C91170B" w14:textId="654E52E0" w:rsidR="00304780" w:rsidRDefault="00304780" w:rsidP="00304780">
      <w:pPr>
        <w:pStyle w:val="Heading2"/>
        <w:rPr>
          <w:lang w:val="en-US"/>
        </w:rPr>
      </w:pPr>
      <w:bookmarkStart w:id="37" w:name="_Toc27249216"/>
      <w:r>
        <w:rPr>
          <w:lang w:val="en-US"/>
        </w:rPr>
        <w:t>Danh sách các giao diện</w:t>
      </w:r>
      <w:bookmarkEnd w:id="37"/>
    </w:p>
    <w:p w14:paraId="68437A1C" w14:textId="70A71CE3" w:rsidR="005603E5" w:rsidRPr="005603E5" w:rsidRDefault="005603E5" w:rsidP="005603E5">
      <w:pPr>
        <w:pStyle w:val="Heading3"/>
        <w:rPr>
          <w:i w:val="0"/>
          <w:iCs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8EDFFE8" wp14:editId="45BBD55E">
            <wp:simplePos x="0" y="0"/>
            <wp:positionH relativeFrom="margin">
              <wp:posOffset>-419100</wp:posOffset>
            </wp:positionH>
            <wp:positionV relativeFrom="paragraph">
              <wp:posOffset>330835</wp:posOffset>
            </wp:positionV>
            <wp:extent cx="6896100" cy="334327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04780">
        <w:rPr>
          <w:i w:val="0"/>
          <w:iCs/>
          <w:lang w:val="en-US"/>
        </w:rPr>
        <w:t>Màn hình Đăng nhập</w:t>
      </w:r>
    </w:p>
    <w:p w14:paraId="60AC644D" w14:textId="5A42661C" w:rsidR="0001031C" w:rsidRDefault="0001031C" w:rsidP="00AA043D">
      <w:pPr>
        <w:rPr>
          <w:lang w:val="en-US"/>
        </w:rPr>
      </w:pPr>
    </w:p>
    <w:p w14:paraId="40543356" w14:textId="3C9D75A9" w:rsidR="0001031C" w:rsidRDefault="0001031C" w:rsidP="00AA043D">
      <w:pPr>
        <w:rPr>
          <w:lang w:val="en-US"/>
        </w:rPr>
      </w:pPr>
      <w:r>
        <w:rPr>
          <w:lang w:val="en-US"/>
        </w:rPr>
        <w:t>Mô tả:</w:t>
      </w:r>
    </w:p>
    <w:p w14:paraId="7FB79A00" w14:textId="77C8A15B" w:rsidR="00046837" w:rsidRPr="00046837" w:rsidRDefault="00046837" w:rsidP="00046837">
      <w:pPr>
        <w:pStyle w:val="ListParagraph"/>
        <w:numPr>
          <w:ilvl w:val="0"/>
          <w:numId w:val="4"/>
        </w:numPr>
      </w:pPr>
      <w:r>
        <w:t>Cách sử dụng</w:t>
      </w:r>
    </w:p>
    <w:p w14:paraId="7A2E4608" w14:textId="77777777" w:rsidR="0001031C" w:rsidRDefault="0001031C" w:rsidP="00AA043D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202"/>
        <w:gridCol w:w="3826"/>
      </w:tblGrid>
      <w:tr w:rsidR="0001031C" w14:paraId="10E5EAF7" w14:textId="77777777" w:rsidTr="0001031C">
        <w:tc>
          <w:tcPr>
            <w:tcW w:w="2337" w:type="dxa"/>
          </w:tcPr>
          <w:p w14:paraId="5C108FC1" w14:textId="7DD632D4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02" w:type="dxa"/>
          </w:tcPr>
          <w:p w14:paraId="0267C911" w14:textId="0D25625A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3826" w:type="dxa"/>
          </w:tcPr>
          <w:p w14:paraId="2BFFD6F3" w14:textId="35D6EB59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01031C" w14:paraId="0A5C61AE" w14:textId="77777777" w:rsidTr="0001031C">
        <w:tc>
          <w:tcPr>
            <w:tcW w:w="2337" w:type="dxa"/>
          </w:tcPr>
          <w:p w14:paraId="46F936E0" w14:textId="1ED7707B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202" w:type="dxa"/>
          </w:tcPr>
          <w:p w14:paraId="61BB0936" w14:textId="1D77C531" w:rsidR="0001031C" w:rsidRDefault="002C6967" w:rsidP="00AA043D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826" w:type="dxa"/>
          </w:tcPr>
          <w:p w14:paraId="1A85640F" w14:textId="5A993D5E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Nhập Email đăng nhập</w:t>
            </w:r>
          </w:p>
        </w:tc>
      </w:tr>
      <w:tr w:rsidR="0001031C" w14:paraId="1193D7E3" w14:textId="77777777" w:rsidTr="0001031C">
        <w:tc>
          <w:tcPr>
            <w:tcW w:w="2337" w:type="dxa"/>
          </w:tcPr>
          <w:p w14:paraId="151BF59A" w14:textId="466AED92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202" w:type="dxa"/>
          </w:tcPr>
          <w:p w14:paraId="6CA9E0EC" w14:textId="2762F4BA" w:rsidR="0001031C" w:rsidRDefault="002C6967" w:rsidP="00AA043D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826" w:type="dxa"/>
          </w:tcPr>
          <w:p w14:paraId="009FE7FF" w14:textId="42B687DE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Nhập Password đăng nhập</w:t>
            </w:r>
          </w:p>
        </w:tc>
      </w:tr>
      <w:tr w:rsidR="0001031C" w14:paraId="529C8476" w14:textId="77777777" w:rsidTr="0001031C">
        <w:tc>
          <w:tcPr>
            <w:tcW w:w="2337" w:type="dxa"/>
          </w:tcPr>
          <w:p w14:paraId="6FCDE66C" w14:textId="3B0643E0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1202" w:type="dxa"/>
          </w:tcPr>
          <w:p w14:paraId="490DA319" w14:textId="406215BF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butt</w:t>
            </w:r>
            <w:r w:rsidR="002C6967">
              <w:rPr>
                <w:lang w:val="en-US"/>
              </w:rPr>
              <w:t>on</w:t>
            </w:r>
          </w:p>
        </w:tc>
        <w:tc>
          <w:tcPr>
            <w:tcW w:w="3826" w:type="dxa"/>
          </w:tcPr>
          <w:p w14:paraId="735D052D" w14:textId="678DA46F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Đăng nhập hệ thống</w:t>
            </w:r>
          </w:p>
        </w:tc>
      </w:tr>
      <w:tr w:rsidR="0001031C" w14:paraId="326E3CEB" w14:textId="77777777" w:rsidTr="0001031C">
        <w:tc>
          <w:tcPr>
            <w:tcW w:w="2337" w:type="dxa"/>
          </w:tcPr>
          <w:p w14:paraId="4C766F75" w14:textId="2595E3F6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Ghi nhớ</w:t>
            </w:r>
          </w:p>
        </w:tc>
        <w:tc>
          <w:tcPr>
            <w:tcW w:w="1202" w:type="dxa"/>
          </w:tcPr>
          <w:p w14:paraId="769EC3A7" w14:textId="2B62A37F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checkbox</w:t>
            </w:r>
          </w:p>
        </w:tc>
        <w:tc>
          <w:tcPr>
            <w:tcW w:w="3826" w:type="dxa"/>
          </w:tcPr>
          <w:p w14:paraId="6F83E828" w14:textId="46378050" w:rsidR="0001031C" w:rsidRDefault="0001031C" w:rsidP="00AA043D">
            <w:pPr>
              <w:rPr>
                <w:lang w:val="en-US"/>
              </w:rPr>
            </w:pPr>
            <w:r>
              <w:rPr>
                <w:lang w:val="en-US"/>
              </w:rPr>
              <w:t>Ghi nhớ tài khoản mật khẩu</w:t>
            </w:r>
          </w:p>
        </w:tc>
      </w:tr>
    </w:tbl>
    <w:p w14:paraId="399E6F31" w14:textId="03B77FF1" w:rsidR="0001031C" w:rsidRDefault="0001031C" w:rsidP="00AA043D">
      <w:pPr>
        <w:rPr>
          <w:lang w:val="en-US"/>
        </w:rPr>
      </w:pPr>
    </w:p>
    <w:p w14:paraId="31B3FBF8" w14:textId="4FAB5314" w:rsidR="006B4D12" w:rsidRDefault="00046837" w:rsidP="00046837">
      <w:pPr>
        <w:pStyle w:val="ListParagraph"/>
        <w:numPr>
          <w:ilvl w:val="0"/>
          <w:numId w:val="4"/>
        </w:numPr>
      </w:pPr>
      <w:r>
        <w:t>Cách xử lý</w:t>
      </w:r>
    </w:p>
    <w:p w14:paraId="7A9F1262" w14:textId="3F0B3135" w:rsidR="00046837" w:rsidRDefault="00046837" w:rsidP="00046837">
      <w:pPr>
        <w:pStyle w:val="ListParagraph"/>
        <w:numPr>
          <w:ilvl w:val="0"/>
          <w:numId w:val="14"/>
        </w:numPr>
      </w:pPr>
      <w:r>
        <w:t>Người dùng đăng nhập hệ thống</w:t>
      </w:r>
    </w:p>
    <w:p w14:paraId="2B6BA6C8" w14:textId="63875ACD" w:rsidR="00046837" w:rsidRDefault="00046837" w:rsidP="00046837">
      <w:pPr>
        <w:pStyle w:val="ListParagraph"/>
        <w:numPr>
          <w:ilvl w:val="0"/>
          <w:numId w:val="14"/>
        </w:numPr>
      </w:pPr>
      <w:r>
        <w:t>Hệ thống kiểm tra hợp lệ</w:t>
      </w:r>
    </w:p>
    <w:p w14:paraId="5AB34642" w14:textId="16137A0B" w:rsidR="00046837" w:rsidRDefault="00046837" w:rsidP="00046837">
      <w:pPr>
        <w:pStyle w:val="ListParagraph"/>
        <w:numPr>
          <w:ilvl w:val="0"/>
          <w:numId w:val="15"/>
        </w:numPr>
      </w:pPr>
      <w:r>
        <w:t>Hợp lệ : Đăng nhập thành công</w:t>
      </w:r>
    </w:p>
    <w:p w14:paraId="043DB212" w14:textId="03F4CAF4" w:rsidR="00046837" w:rsidRDefault="00046837" w:rsidP="00046837">
      <w:pPr>
        <w:pStyle w:val="ListParagraph"/>
        <w:numPr>
          <w:ilvl w:val="0"/>
          <w:numId w:val="15"/>
        </w:numPr>
      </w:pPr>
      <w:r>
        <w:t>Không hợp lệ: Xuất thông báo không hợp lệ, nhập lại</w:t>
      </w:r>
    </w:p>
    <w:p w14:paraId="611AB181" w14:textId="558CFE8F" w:rsidR="00046837" w:rsidRPr="00046837" w:rsidRDefault="00046837" w:rsidP="00046837">
      <w:pPr>
        <w:pStyle w:val="ListParagraph"/>
        <w:ind w:left="1440"/>
      </w:pPr>
    </w:p>
    <w:p w14:paraId="73F1B2AF" w14:textId="412F3EB7" w:rsidR="00F26CEC" w:rsidRPr="00F26CEC" w:rsidRDefault="00F26CEC" w:rsidP="00F26CEC">
      <w:pPr>
        <w:rPr>
          <w:lang w:val="en-US"/>
        </w:rPr>
      </w:pPr>
    </w:p>
    <w:p w14:paraId="64160F98" w14:textId="62E2C03F" w:rsidR="00304780" w:rsidRDefault="003F0B7A" w:rsidP="00304780">
      <w:pPr>
        <w:pStyle w:val="Heading3"/>
        <w:rPr>
          <w:i w:val="0"/>
          <w:i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3E1B42D" wp14:editId="11E01B60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6786880" cy="38176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8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780">
        <w:rPr>
          <w:i w:val="0"/>
          <w:iCs/>
          <w:lang w:val="en-US"/>
        </w:rPr>
        <w:t>Màn hình Đăng kí</w:t>
      </w:r>
    </w:p>
    <w:p w14:paraId="17E5EF5E" w14:textId="60A7F799" w:rsidR="00304780" w:rsidRDefault="00304780" w:rsidP="00304780">
      <w:pPr>
        <w:rPr>
          <w:lang w:val="en-US"/>
        </w:rPr>
      </w:pPr>
    </w:p>
    <w:p w14:paraId="26D29741" w14:textId="24BA9ECC" w:rsidR="002C6967" w:rsidRDefault="002C6967" w:rsidP="00304780">
      <w:pPr>
        <w:rPr>
          <w:lang w:val="en-US"/>
        </w:rPr>
      </w:pPr>
      <w:r>
        <w:rPr>
          <w:lang w:val="en-US"/>
        </w:rPr>
        <w:t>Mô tả:</w:t>
      </w:r>
    </w:p>
    <w:p w14:paraId="03C3CF9A" w14:textId="2529F3ED" w:rsidR="002C6967" w:rsidRPr="002C6967" w:rsidRDefault="002C6967" w:rsidP="00304780">
      <w:pPr>
        <w:pStyle w:val="ListParagraph"/>
        <w:numPr>
          <w:ilvl w:val="0"/>
          <w:numId w:val="4"/>
        </w:numPr>
      </w:pPr>
      <w:r>
        <w:t>Cách sử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46837" w14:paraId="7CE82DA3" w14:textId="77777777" w:rsidTr="00046837">
        <w:tc>
          <w:tcPr>
            <w:tcW w:w="3116" w:type="dxa"/>
          </w:tcPr>
          <w:p w14:paraId="045856A3" w14:textId="65BF6A43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3117" w:type="dxa"/>
          </w:tcPr>
          <w:p w14:paraId="4C0055EC" w14:textId="53321DCA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3117" w:type="dxa"/>
          </w:tcPr>
          <w:p w14:paraId="43ED2D1B" w14:textId="574C82E1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046837" w14:paraId="508E8F38" w14:textId="77777777" w:rsidTr="00046837">
        <w:tc>
          <w:tcPr>
            <w:tcW w:w="3116" w:type="dxa"/>
          </w:tcPr>
          <w:p w14:paraId="722BB555" w14:textId="599221D4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Họ và tên</w:t>
            </w:r>
          </w:p>
        </w:tc>
        <w:tc>
          <w:tcPr>
            <w:tcW w:w="3117" w:type="dxa"/>
          </w:tcPr>
          <w:p w14:paraId="11D8661B" w14:textId="28568C73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7" w:type="dxa"/>
          </w:tcPr>
          <w:p w14:paraId="35D1E6C3" w14:textId="623DEA22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Nhập họ tên</w:t>
            </w:r>
          </w:p>
        </w:tc>
      </w:tr>
      <w:tr w:rsidR="00046837" w14:paraId="7BC779C6" w14:textId="77777777" w:rsidTr="00046837">
        <w:tc>
          <w:tcPr>
            <w:tcW w:w="3116" w:type="dxa"/>
          </w:tcPr>
          <w:p w14:paraId="08194305" w14:textId="13FA615A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7" w:type="dxa"/>
          </w:tcPr>
          <w:p w14:paraId="4C2CCAF7" w14:textId="06BA95D7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3117" w:type="dxa"/>
          </w:tcPr>
          <w:p w14:paraId="6D734FC0" w14:textId="563B9A89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Nhập email dùng đăng nhập</w:t>
            </w:r>
          </w:p>
        </w:tc>
      </w:tr>
      <w:tr w:rsidR="00046837" w14:paraId="26208542" w14:textId="77777777" w:rsidTr="00046837">
        <w:tc>
          <w:tcPr>
            <w:tcW w:w="3116" w:type="dxa"/>
          </w:tcPr>
          <w:p w14:paraId="2E97990B" w14:textId="7763FEA0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TỈnh,Thành phố</w:t>
            </w:r>
          </w:p>
        </w:tc>
        <w:tc>
          <w:tcPr>
            <w:tcW w:w="3117" w:type="dxa"/>
          </w:tcPr>
          <w:p w14:paraId="08D6F512" w14:textId="3A3D03DD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17" w:type="dxa"/>
          </w:tcPr>
          <w:p w14:paraId="39845E40" w14:textId="55D6F47E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Chọn tỉnh, thành phố</w:t>
            </w:r>
          </w:p>
        </w:tc>
      </w:tr>
      <w:tr w:rsidR="00046837" w14:paraId="4A91AFCE" w14:textId="77777777" w:rsidTr="00046837">
        <w:tc>
          <w:tcPr>
            <w:tcW w:w="3116" w:type="dxa"/>
          </w:tcPr>
          <w:p w14:paraId="48A4FDCF" w14:textId="4CAFB8BC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Huyện, Quận</w:t>
            </w:r>
          </w:p>
        </w:tc>
        <w:tc>
          <w:tcPr>
            <w:tcW w:w="3117" w:type="dxa"/>
          </w:tcPr>
          <w:p w14:paraId="7CA9B6F4" w14:textId="791EC3E5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17" w:type="dxa"/>
          </w:tcPr>
          <w:p w14:paraId="15DC96CB" w14:textId="407A62B9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Chọn huyện, quận</w:t>
            </w:r>
          </w:p>
        </w:tc>
      </w:tr>
      <w:tr w:rsidR="00046837" w14:paraId="1EE83CBF" w14:textId="77777777" w:rsidTr="00046837">
        <w:tc>
          <w:tcPr>
            <w:tcW w:w="3116" w:type="dxa"/>
          </w:tcPr>
          <w:p w14:paraId="5212454E" w14:textId="343E2015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Xã, Phường</w:t>
            </w:r>
          </w:p>
        </w:tc>
        <w:tc>
          <w:tcPr>
            <w:tcW w:w="3117" w:type="dxa"/>
          </w:tcPr>
          <w:p w14:paraId="21F9A884" w14:textId="0949577B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17" w:type="dxa"/>
          </w:tcPr>
          <w:p w14:paraId="01C28801" w14:textId="2ED2ECB3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Chọn phường, xã</w:t>
            </w:r>
          </w:p>
        </w:tc>
      </w:tr>
      <w:tr w:rsidR="00046837" w14:paraId="18875792" w14:textId="77777777" w:rsidTr="00046837">
        <w:tc>
          <w:tcPr>
            <w:tcW w:w="3116" w:type="dxa"/>
          </w:tcPr>
          <w:p w14:paraId="4E6F2F93" w14:textId="573A2AC3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Số nhà, Đường</w:t>
            </w:r>
          </w:p>
        </w:tc>
        <w:tc>
          <w:tcPr>
            <w:tcW w:w="3117" w:type="dxa"/>
          </w:tcPr>
          <w:p w14:paraId="1A80F01F" w14:textId="673ADB31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7" w:type="dxa"/>
          </w:tcPr>
          <w:p w14:paraId="5F88A74E" w14:textId="6415269D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Nhập địa chỉ chi tiết</w:t>
            </w:r>
          </w:p>
        </w:tc>
      </w:tr>
      <w:tr w:rsidR="00046837" w14:paraId="639DF9CE" w14:textId="77777777" w:rsidTr="00046837">
        <w:tc>
          <w:tcPr>
            <w:tcW w:w="3116" w:type="dxa"/>
          </w:tcPr>
          <w:p w14:paraId="1B3735A9" w14:textId="743195F4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Số điện thoại</w:t>
            </w:r>
          </w:p>
        </w:tc>
        <w:tc>
          <w:tcPr>
            <w:tcW w:w="3117" w:type="dxa"/>
          </w:tcPr>
          <w:p w14:paraId="30126206" w14:textId="5FAE5243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tel</w:t>
            </w:r>
          </w:p>
        </w:tc>
        <w:tc>
          <w:tcPr>
            <w:tcW w:w="3117" w:type="dxa"/>
          </w:tcPr>
          <w:p w14:paraId="4C473A8C" w14:textId="64269952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Nhập số điện thoại</w:t>
            </w:r>
          </w:p>
        </w:tc>
      </w:tr>
      <w:tr w:rsidR="00046837" w14:paraId="4E80ACE4" w14:textId="77777777" w:rsidTr="00046837">
        <w:tc>
          <w:tcPr>
            <w:tcW w:w="3116" w:type="dxa"/>
          </w:tcPr>
          <w:p w14:paraId="0E56F258" w14:textId="4A916095" w:rsidR="00046837" w:rsidRDefault="00046837" w:rsidP="00304780">
            <w:pPr>
              <w:rPr>
                <w:lang w:val="en-US"/>
              </w:rPr>
            </w:pPr>
            <w:r>
              <w:rPr>
                <w:lang w:val="en-US"/>
              </w:rPr>
              <w:t>Mật khẩu</w:t>
            </w:r>
          </w:p>
        </w:tc>
        <w:tc>
          <w:tcPr>
            <w:tcW w:w="3117" w:type="dxa"/>
          </w:tcPr>
          <w:p w14:paraId="389BDE3B" w14:textId="5F91D8CD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117" w:type="dxa"/>
          </w:tcPr>
          <w:p w14:paraId="4EA9431E" w14:textId="0CD1A1C7" w:rsidR="0004683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Nhập mật khẩu hệ thông</w:t>
            </w:r>
          </w:p>
        </w:tc>
      </w:tr>
      <w:tr w:rsidR="002C6967" w14:paraId="05DC7633" w14:textId="77777777" w:rsidTr="00046837">
        <w:tc>
          <w:tcPr>
            <w:tcW w:w="3116" w:type="dxa"/>
          </w:tcPr>
          <w:p w14:paraId="128051E5" w14:textId="73388C8A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Xác nhận mật khẩu</w:t>
            </w:r>
          </w:p>
        </w:tc>
        <w:tc>
          <w:tcPr>
            <w:tcW w:w="3117" w:type="dxa"/>
          </w:tcPr>
          <w:p w14:paraId="5FD26F91" w14:textId="251E4879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117" w:type="dxa"/>
          </w:tcPr>
          <w:p w14:paraId="270F026A" w14:textId="772FEED6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Nhập lại xác nhận mật khẩu</w:t>
            </w:r>
          </w:p>
        </w:tc>
      </w:tr>
      <w:tr w:rsidR="002C6967" w14:paraId="4E1912F8" w14:textId="77777777" w:rsidTr="00046837">
        <w:tc>
          <w:tcPr>
            <w:tcW w:w="3116" w:type="dxa"/>
          </w:tcPr>
          <w:p w14:paraId="6814B4A9" w14:textId="5CFB060D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Đăng kí</w:t>
            </w:r>
          </w:p>
        </w:tc>
        <w:tc>
          <w:tcPr>
            <w:tcW w:w="3117" w:type="dxa"/>
          </w:tcPr>
          <w:p w14:paraId="7D63B7AB" w14:textId="5D278F98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3117" w:type="dxa"/>
          </w:tcPr>
          <w:p w14:paraId="758A1A1F" w14:textId="4FF8C22C" w:rsidR="002C6967" w:rsidRDefault="002C6967" w:rsidP="00304780">
            <w:pPr>
              <w:rPr>
                <w:lang w:val="en-US"/>
              </w:rPr>
            </w:pPr>
            <w:r>
              <w:rPr>
                <w:lang w:val="en-US"/>
              </w:rPr>
              <w:t>Đăng kí tài khoản</w:t>
            </w:r>
          </w:p>
        </w:tc>
      </w:tr>
    </w:tbl>
    <w:p w14:paraId="0D513E99" w14:textId="557F8252" w:rsidR="002C6967" w:rsidRDefault="002C6967" w:rsidP="00304780">
      <w:pPr>
        <w:rPr>
          <w:lang w:val="en-US"/>
        </w:rPr>
      </w:pPr>
    </w:p>
    <w:p w14:paraId="17B7589C" w14:textId="400A98D3" w:rsidR="002C6967" w:rsidRDefault="002C6967" w:rsidP="002C6967">
      <w:pPr>
        <w:pStyle w:val="ListParagraph"/>
        <w:numPr>
          <w:ilvl w:val="0"/>
          <w:numId w:val="4"/>
        </w:numPr>
      </w:pPr>
      <w:r>
        <w:t>Cách xử lý</w:t>
      </w:r>
    </w:p>
    <w:p w14:paraId="7195AAB8" w14:textId="35899BF3" w:rsidR="002C6967" w:rsidRDefault="002C6967" w:rsidP="002C6967">
      <w:pPr>
        <w:pStyle w:val="ListParagraph"/>
        <w:numPr>
          <w:ilvl w:val="0"/>
          <w:numId w:val="14"/>
        </w:numPr>
      </w:pPr>
      <w:r>
        <w:t>Người dùng nhập đ</w:t>
      </w:r>
      <w:r w:rsidR="00947DAD">
        <w:t>ầy đủ các thông tin</w:t>
      </w:r>
    </w:p>
    <w:p w14:paraId="7B30961C" w14:textId="496A8083" w:rsidR="00947DAD" w:rsidRDefault="00947DAD" w:rsidP="002C6967">
      <w:pPr>
        <w:pStyle w:val="ListParagraph"/>
        <w:numPr>
          <w:ilvl w:val="0"/>
          <w:numId w:val="14"/>
        </w:numPr>
      </w:pPr>
      <w:r>
        <w:t>Hệ thống kiểm tra hợp lệ</w:t>
      </w:r>
    </w:p>
    <w:p w14:paraId="15D0EEB2" w14:textId="48A5F613" w:rsidR="00947DAD" w:rsidRDefault="00947DAD" w:rsidP="00947DAD">
      <w:pPr>
        <w:pStyle w:val="ListParagraph"/>
        <w:numPr>
          <w:ilvl w:val="0"/>
          <w:numId w:val="15"/>
        </w:numPr>
      </w:pPr>
      <w:r>
        <w:t>Hợp lệ: Đăng kí thành công chuyển sang trang đăng nhập</w:t>
      </w:r>
    </w:p>
    <w:p w14:paraId="21DE1744" w14:textId="5AE9EC91" w:rsidR="00947DAD" w:rsidRPr="002C6967" w:rsidRDefault="00947DAD" w:rsidP="00947DAD">
      <w:pPr>
        <w:pStyle w:val="ListParagraph"/>
        <w:numPr>
          <w:ilvl w:val="0"/>
          <w:numId w:val="15"/>
        </w:numPr>
      </w:pPr>
      <w:r>
        <w:t>Không hợp lệ: Thông báo đăng kí thất bại và nhập lại thông tin</w:t>
      </w:r>
    </w:p>
    <w:p w14:paraId="5D9002F6" w14:textId="77CEEC02" w:rsidR="002C6967" w:rsidRDefault="002C6967" w:rsidP="002C6967">
      <w:pPr>
        <w:pStyle w:val="Heading3"/>
        <w:rPr>
          <w:lang w:val="en-US"/>
        </w:rPr>
      </w:pPr>
      <w:r>
        <w:rPr>
          <w:lang w:val="en-US"/>
        </w:rPr>
        <w:lastRenderedPageBreak/>
        <w:t>Màn hình Home</w: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54E680A" wp14:editId="5364D42C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5943600" cy="36423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A8873" w14:textId="0D43A99F" w:rsidR="002C6967" w:rsidRPr="002C6967" w:rsidRDefault="002C6967" w:rsidP="002C6967">
      <w:pPr>
        <w:rPr>
          <w:lang w:val="en-US"/>
        </w:rPr>
      </w:pPr>
    </w:p>
    <w:p w14:paraId="4FDD5E72" w14:textId="5B2560C6" w:rsidR="002C6967" w:rsidRDefault="002C6967" w:rsidP="002C6967">
      <w:pPr>
        <w:rPr>
          <w:lang w:val="en-US"/>
        </w:rPr>
      </w:pPr>
    </w:p>
    <w:p w14:paraId="43FE8490" w14:textId="6F98CA2B" w:rsidR="00947DAD" w:rsidRDefault="00947DAD" w:rsidP="002C6967">
      <w:pPr>
        <w:rPr>
          <w:lang w:val="en-US"/>
        </w:rPr>
      </w:pPr>
      <w:r>
        <w:rPr>
          <w:lang w:val="en-US"/>
        </w:rPr>
        <w:t>Mô tả:</w:t>
      </w:r>
    </w:p>
    <w:p w14:paraId="2F6824F6" w14:textId="02C655DA" w:rsidR="002C6967" w:rsidRPr="00947DAD" w:rsidRDefault="00947DAD" w:rsidP="002C6967">
      <w:pPr>
        <w:pStyle w:val="ListParagraph"/>
        <w:numPr>
          <w:ilvl w:val="0"/>
          <w:numId w:val="4"/>
        </w:numPr>
      </w:pPr>
      <w:r>
        <w:t>Cách sử dụng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6967" w14:paraId="32AEAFB8" w14:textId="77777777" w:rsidTr="00290F79">
        <w:tc>
          <w:tcPr>
            <w:tcW w:w="3116" w:type="dxa"/>
          </w:tcPr>
          <w:p w14:paraId="03A82958" w14:textId="77777777" w:rsidR="002C6967" w:rsidRDefault="002C6967" w:rsidP="00290F79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3117" w:type="dxa"/>
          </w:tcPr>
          <w:p w14:paraId="6546B5B6" w14:textId="7BF1AA2F" w:rsidR="002C6967" w:rsidRDefault="002C6967" w:rsidP="00290F79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3117" w:type="dxa"/>
          </w:tcPr>
          <w:p w14:paraId="64B5EF6A" w14:textId="77777777" w:rsidR="002C6967" w:rsidRDefault="002C6967" w:rsidP="00290F79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F7283C" w14:paraId="5E4DABBA" w14:textId="77777777" w:rsidTr="00290F79">
        <w:tc>
          <w:tcPr>
            <w:tcW w:w="3116" w:type="dxa"/>
          </w:tcPr>
          <w:p w14:paraId="53879D9F" w14:textId="39198308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Hình ảnh</w:t>
            </w:r>
          </w:p>
        </w:tc>
        <w:tc>
          <w:tcPr>
            <w:tcW w:w="3117" w:type="dxa"/>
          </w:tcPr>
          <w:p w14:paraId="14B6BD7F" w14:textId="66C66DBD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3117" w:type="dxa"/>
          </w:tcPr>
          <w:p w14:paraId="419077B8" w14:textId="54B49EC6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Hình ảnh sản phẩm</w:t>
            </w:r>
          </w:p>
        </w:tc>
      </w:tr>
      <w:tr w:rsidR="00F7283C" w14:paraId="77A9BB36" w14:textId="77777777" w:rsidTr="00290F79">
        <w:tc>
          <w:tcPr>
            <w:tcW w:w="3116" w:type="dxa"/>
          </w:tcPr>
          <w:p w14:paraId="0C5C042A" w14:textId="5998F10C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  <w:tc>
          <w:tcPr>
            <w:tcW w:w="3117" w:type="dxa"/>
          </w:tcPr>
          <w:p w14:paraId="4118882A" w14:textId="24276D9A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7" w:type="dxa"/>
          </w:tcPr>
          <w:p w14:paraId="652C82FB" w14:textId="7B0E616C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F7283C" w14:paraId="312E0CB2" w14:textId="77777777" w:rsidTr="00290F79">
        <w:tc>
          <w:tcPr>
            <w:tcW w:w="3116" w:type="dxa"/>
          </w:tcPr>
          <w:p w14:paraId="661CD2B5" w14:textId="5F2FE3D1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  <w:tc>
          <w:tcPr>
            <w:tcW w:w="3117" w:type="dxa"/>
          </w:tcPr>
          <w:p w14:paraId="7ACC5306" w14:textId="7402D723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3117" w:type="dxa"/>
          </w:tcPr>
          <w:p w14:paraId="0B9A1541" w14:textId="025B70FD" w:rsidR="00F7283C" w:rsidRDefault="00F7283C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</w:tr>
    </w:tbl>
    <w:p w14:paraId="54AC41AB" w14:textId="04A61E1C" w:rsidR="002C6967" w:rsidRDefault="002C6967" w:rsidP="002C6967">
      <w:pPr>
        <w:ind w:firstLine="720"/>
        <w:rPr>
          <w:lang w:val="en-US"/>
        </w:rPr>
      </w:pPr>
    </w:p>
    <w:p w14:paraId="73DDC7AC" w14:textId="11D72D70" w:rsidR="00947DAD" w:rsidRDefault="00947DAD" w:rsidP="00947DAD">
      <w:pPr>
        <w:pStyle w:val="ListParagraph"/>
        <w:numPr>
          <w:ilvl w:val="0"/>
          <w:numId w:val="4"/>
        </w:numPr>
      </w:pPr>
      <w:r>
        <w:t>Cách xử lý</w:t>
      </w:r>
    </w:p>
    <w:p w14:paraId="06F6EA26" w14:textId="4C2A11BF" w:rsidR="00947DAD" w:rsidRDefault="00947DAD" w:rsidP="00947DAD">
      <w:pPr>
        <w:pStyle w:val="ListParagraph"/>
        <w:numPr>
          <w:ilvl w:val="0"/>
          <w:numId w:val="14"/>
        </w:numPr>
      </w:pPr>
      <w:r>
        <w:t>Đăng nhập thành công hiển thị danh sách sản phẩm</w:t>
      </w:r>
    </w:p>
    <w:p w14:paraId="795F5EB2" w14:textId="3EBE8FF5" w:rsidR="00947DAD" w:rsidRDefault="00947DAD" w:rsidP="00947DAD">
      <w:pPr>
        <w:pStyle w:val="ListParagraph"/>
        <w:numPr>
          <w:ilvl w:val="0"/>
          <w:numId w:val="14"/>
        </w:numPr>
      </w:pPr>
      <w:r>
        <w:t>Hover hiển thị các action đối với từng sản phẩm</w:t>
      </w:r>
    </w:p>
    <w:p w14:paraId="2FA579A7" w14:textId="69353AFE" w:rsidR="00F7283C" w:rsidRPr="00947DAD" w:rsidRDefault="00F7283C" w:rsidP="00F7283C">
      <w:pPr>
        <w:pStyle w:val="ListParagraph"/>
        <w:numPr>
          <w:ilvl w:val="0"/>
          <w:numId w:val="15"/>
        </w:numPr>
      </w:pPr>
      <w:r>
        <w:t xml:space="preserve">Xem chi tiết: Hiển thị popup chi tiết </w:t>
      </w:r>
    </w:p>
    <w:p w14:paraId="53103C0A" w14:textId="747EFDBF" w:rsidR="002C6967" w:rsidRPr="002C6967" w:rsidRDefault="002C6967" w:rsidP="002C6967">
      <w:pPr>
        <w:rPr>
          <w:lang w:val="en-US"/>
        </w:rPr>
      </w:pPr>
    </w:p>
    <w:p w14:paraId="0B3146A1" w14:textId="7C6F4482" w:rsidR="002C6967" w:rsidRPr="002C6967" w:rsidRDefault="002C6967" w:rsidP="002C6967">
      <w:pPr>
        <w:rPr>
          <w:lang w:val="en-US"/>
        </w:rPr>
      </w:pPr>
    </w:p>
    <w:p w14:paraId="53A42E01" w14:textId="5C85C317" w:rsidR="002C6967" w:rsidRPr="002C6967" w:rsidRDefault="002C6967" w:rsidP="002C6967">
      <w:pPr>
        <w:rPr>
          <w:lang w:val="en-US"/>
        </w:rPr>
      </w:pPr>
    </w:p>
    <w:p w14:paraId="129A2452" w14:textId="3E7024E5" w:rsidR="002C6967" w:rsidRPr="002C6967" w:rsidRDefault="002C6967" w:rsidP="002C6967">
      <w:pPr>
        <w:rPr>
          <w:lang w:val="en-US"/>
        </w:rPr>
      </w:pPr>
    </w:p>
    <w:p w14:paraId="6F444D7D" w14:textId="2A5DAE9F" w:rsidR="002C6967" w:rsidRPr="002C6967" w:rsidRDefault="002C6967" w:rsidP="002C6967">
      <w:pPr>
        <w:rPr>
          <w:lang w:val="en-US"/>
        </w:rPr>
      </w:pPr>
    </w:p>
    <w:p w14:paraId="6700C720" w14:textId="23E40DC3" w:rsidR="002C6967" w:rsidRPr="002C6967" w:rsidRDefault="002C6967" w:rsidP="002C6967">
      <w:pPr>
        <w:rPr>
          <w:lang w:val="en-US"/>
        </w:rPr>
      </w:pPr>
    </w:p>
    <w:p w14:paraId="7EF0C455" w14:textId="75A8F08E" w:rsidR="002C6967" w:rsidRPr="002C6967" w:rsidRDefault="002C6967" w:rsidP="002C6967">
      <w:pPr>
        <w:rPr>
          <w:lang w:val="en-US"/>
        </w:rPr>
      </w:pPr>
    </w:p>
    <w:p w14:paraId="6D216534" w14:textId="35347234" w:rsidR="002C6967" w:rsidRPr="002C6967" w:rsidRDefault="002C6967" w:rsidP="002C6967">
      <w:pPr>
        <w:rPr>
          <w:lang w:val="en-US"/>
        </w:rPr>
      </w:pPr>
    </w:p>
    <w:p w14:paraId="380E078A" w14:textId="0D43FA06" w:rsidR="002C6967" w:rsidRPr="002C6967" w:rsidRDefault="002C6967" w:rsidP="002C6967">
      <w:pPr>
        <w:rPr>
          <w:lang w:val="en-US"/>
        </w:rPr>
      </w:pPr>
    </w:p>
    <w:p w14:paraId="03DB7733" w14:textId="157889CA" w:rsidR="002C6967" w:rsidRPr="002C6967" w:rsidRDefault="002C6967" w:rsidP="002C6967">
      <w:pPr>
        <w:rPr>
          <w:lang w:val="en-US"/>
        </w:rPr>
      </w:pPr>
    </w:p>
    <w:p w14:paraId="4C4ACEF1" w14:textId="212404E5" w:rsidR="002C6967" w:rsidRDefault="00F7283C" w:rsidP="00F7283C">
      <w:pPr>
        <w:pStyle w:val="Heading3"/>
        <w:rPr>
          <w:lang w:val="en-US"/>
        </w:rPr>
      </w:pPr>
      <w:r>
        <w:rPr>
          <w:lang w:val="en-US"/>
        </w:rPr>
        <w:t>Màn hình chi tiết sản phẩm</w:t>
      </w:r>
    </w:p>
    <w:p w14:paraId="7DDC9776" w14:textId="16C61C0E" w:rsidR="00F7283C" w:rsidRDefault="00F7283C" w:rsidP="00F7283C">
      <w:pPr>
        <w:rPr>
          <w:lang w:val="en-US"/>
        </w:rPr>
      </w:pPr>
      <w:r>
        <w:rPr>
          <w:noProof/>
        </w:rPr>
        <w:drawing>
          <wp:inline distT="0" distB="0" distL="0" distR="0" wp14:anchorId="183B2662" wp14:editId="58498026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0E4A" w14:textId="44A4D102" w:rsidR="00F7283C" w:rsidRDefault="00F7283C" w:rsidP="00F7283C">
      <w:pPr>
        <w:rPr>
          <w:lang w:val="en-US"/>
        </w:rPr>
      </w:pPr>
      <w:r>
        <w:rPr>
          <w:lang w:val="en-US"/>
        </w:rPr>
        <w:t>Mô tả:</w:t>
      </w:r>
    </w:p>
    <w:p w14:paraId="01F3039C" w14:textId="4884F8EE" w:rsidR="00F7283C" w:rsidRDefault="00F7283C" w:rsidP="00F7283C">
      <w:pPr>
        <w:pStyle w:val="ListParagraph"/>
        <w:numPr>
          <w:ilvl w:val="0"/>
          <w:numId w:val="4"/>
        </w:numPr>
      </w:pPr>
      <w:r>
        <w:t>Cách sử dụng</w:t>
      </w:r>
    </w:p>
    <w:p w14:paraId="27A05959" w14:textId="31EA6751" w:rsidR="00F7283C" w:rsidRDefault="00F7283C" w:rsidP="008E3068">
      <w:pPr>
        <w:pStyle w:val="ListParagraph"/>
        <w:ind w:left="1080"/>
      </w:pPr>
      <w:r>
        <w:t>Hiển thị popup chi tiết sản phẩm sản phẩm sau khi nhấn action khi hover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699"/>
        <w:gridCol w:w="4535"/>
      </w:tblGrid>
      <w:tr w:rsidR="008E3068" w14:paraId="1D3676C1" w14:textId="77777777" w:rsidTr="008E3068">
        <w:tc>
          <w:tcPr>
            <w:tcW w:w="3116" w:type="dxa"/>
          </w:tcPr>
          <w:p w14:paraId="280C87A9" w14:textId="77777777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699" w:type="dxa"/>
          </w:tcPr>
          <w:p w14:paraId="03BD2069" w14:textId="77777777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535" w:type="dxa"/>
          </w:tcPr>
          <w:p w14:paraId="09911099" w14:textId="77777777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8E3068" w14:paraId="6A6394FC" w14:textId="77777777" w:rsidTr="008E3068">
        <w:tc>
          <w:tcPr>
            <w:tcW w:w="3116" w:type="dxa"/>
          </w:tcPr>
          <w:p w14:paraId="4D76944B" w14:textId="3CBF8A3C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Ảnh đại diện</w:t>
            </w:r>
          </w:p>
        </w:tc>
        <w:tc>
          <w:tcPr>
            <w:tcW w:w="1699" w:type="dxa"/>
          </w:tcPr>
          <w:p w14:paraId="5923D457" w14:textId="77777777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535" w:type="dxa"/>
          </w:tcPr>
          <w:p w14:paraId="4E95F84E" w14:textId="40B614C6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Ảnh đại diện chính của sản phẩm</w:t>
            </w:r>
          </w:p>
        </w:tc>
      </w:tr>
      <w:tr w:rsidR="008E3068" w14:paraId="1777BF7F" w14:textId="77777777" w:rsidTr="008E3068">
        <w:tc>
          <w:tcPr>
            <w:tcW w:w="3116" w:type="dxa"/>
          </w:tcPr>
          <w:p w14:paraId="095780C9" w14:textId="71879302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Ảnh khác sản phẩm</w:t>
            </w:r>
          </w:p>
        </w:tc>
        <w:tc>
          <w:tcPr>
            <w:tcW w:w="1699" w:type="dxa"/>
          </w:tcPr>
          <w:p w14:paraId="7CF44E72" w14:textId="2A069B42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535" w:type="dxa"/>
          </w:tcPr>
          <w:p w14:paraId="43726ACB" w14:textId="680802FA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Ảnh liên quan sản phẩm</w:t>
            </w:r>
          </w:p>
        </w:tc>
      </w:tr>
      <w:tr w:rsidR="008E3068" w14:paraId="7C50BE4E" w14:textId="77777777" w:rsidTr="008E3068">
        <w:tc>
          <w:tcPr>
            <w:tcW w:w="3116" w:type="dxa"/>
          </w:tcPr>
          <w:p w14:paraId="67FA2521" w14:textId="1C6953BE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  <w:tc>
          <w:tcPr>
            <w:tcW w:w="1699" w:type="dxa"/>
          </w:tcPr>
          <w:p w14:paraId="026F5376" w14:textId="77777777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5" w:type="dxa"/>
          </w:tcPr>
          <w:p w14:paraId="03E17BA3" w14:textId="5EAE9EBD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8E3068" w14:paraId="10C121E8" w14:textId="77777777" w:rsidTr="008E3068">
        <w:tc>
          <w:tcPr>
            <w:tcW w:w="3116" w:type="dxa"/>
          </w:tcPr>
          <w:p w14:paraId="633F7D26" w14:textId="11DB8636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  <w:tc>
          <w:tcPr>
            <w:tcW w:w="1699" w:type="dxa"/>
          </w:tcPr>
          <w:p w14:paraId="15B108E1" w14:textId="3105B4F4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5" w:type="dxa"/>
          </w:tcPr>
          <w:p w14:paraId="43AE4CB2" w14:textId="3ED483BA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</w:tr>
      <w:tr w:rsidR="008E3068" w14:paraId="66101BD0" w14:textId="77777777" w:rsidTr="008E3068">
        <w:tc>
          <w:tcPr>
            <w:tcW w:w="3116" w:type="dxa"/>
          </w:tcPr>
          <w:p w14:paraId="4ADBB914" w14:textId="304C04A5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Mô tả chi tiết sản phẩm</w:t>
            </w:r>
          </w:p>
        </w:tc>
        <w:tc>
          <w:tcPr>
            <w:tcW w:w="1699" w:type="dxa"/>
          </w:tcPr>
          <w:p w14:paraId="6A581F69" w14:textId="6A840A46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535" w:type="dxa"/>
          </w:tcPr>
          <w:p w14:paraId="51B9F59B" w14:textId="4AF12B73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Mô tả thông tin sản phẩm</w:t>
            </w:r>
          </w:p>
        </w:tc>
      </w:tr>
      <w:tr w:rsidR="008E3068" w14:paraId="6F983020" w14:textId="77777777" w:rsidTr="008E3068">
        <w:tc>
          <w:tcPr>
            <w:tcW w:w="3116" w:type="dxa"/>
          </w:tcPr>
          <w:p w14:paraId="396C228A" w14:textId="1A9D9061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Số lượng sản phẩm</w:t>
            </w:r>
          </w:p>
        </w:tc>
        <w:tc>
          <w:tcPr>
            <w:tcW w:w="1699" w:type="dxa"/>
          </w:tcPr>
          <w:p w14:paraId="0475E0C7" w14:textId="1E923DA3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535" w:type="dxa"/>
          </w:tcPr>
          <w:p w14:paraId="393CE133" w14:textId="41D54E76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Chọn số lượng sản phẩm</w:t>
            </w:r>
          </w:p>
        </w:tc>
      </w:tr>
      <w:tr w:rsidR="008E3068" w14:paraId="732AA864" w14:textId="77777777" w:rsidTr="008E3068">
        <w:tc>
          <w:tcPr>
            <w:tcW w:w="3116" w:type="dxa"/>
          </w:tcPr>
          <w:p w14:paraId="0EE7CB2D" w14:textId="2D9F3EE5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Thêm giỏ hàng</w:t>
            </w:r>
          </w:p>
        </w:tc>
        <w:tc>
          <w:tcPr>
            <w:tcW w:w="1699" w:type="dxa"/>
          </w:tcPr>
          <w:p w14:paraId="6D6A437A" w14:textId="1E06BC7F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535" w:type="dxa"/>
          </w:tcPr>
          <w:p w14:paraId="20ABA020" w14:textId="28C0A5BD" w:rsidR="008E3068" w:rsidRDefault="008E3068" w:rsidP="00290F79">
            <w:pPr>
              <w:rPr>
                <w:lang w:val="en-US"/>
              </w:rPr>
            </w:pPr>
            <w:r>
              <w:rPr>
                <w:lang w:val="en-US"/>
              </w:rPr>
              <w:t>Thêm sản phẩm vào giỏ hàng</w:t>
            </w:r>
          </w:p>
        </w:tc>
      </w:tr>
    </w:tbl>
    <w:p w14:paraId="4F88A1F8" w14:textId="2B5B3D44" w:rsidR="008E3068" w:rsidRDefault="008E3068" w:rsidP="008E3068">
      <w:pPr>
        <w:pStyle w:val="ListParagraph"/>
        <w:numPr>
          <w:ilvl w:val="0"/>
          <w:numId w:val="4"/>
        </w:numPr>
      </w:pPr>
      <w:r>
        <w:t>Cách xử lý</w:t>
      </w:r>
    </w:p>
    <w:p w14:paraId="664A3291" w14:textId="51FFB17C" w:rsidR="008E3068" w:rsidRDefault="008E3068" w:rsidP="008E3068">
      <w:pPr>
        <w:pStyle w:val="ListParagraph"/>
        <w:numPr>
          <w:ilvl w:val="0"/>
          <w:numId w:val="14"/>
        </w:numPr>
      </w:pPr>
      <w:r>
        <w:t>Chọn chi tiết sản phẩm từ action trong hover trong danh sách sản phẩm</w:t>
      </w:r>
    </w:p>
    <w:p w14:paraId="5948D19D" w14:textId="5E3B97E6" w:rsidR="008E3068" w:rsidRDefault="008E3068" w:rsidP="008E3068">
      <w:pPr>
        <w:pStyle w:val="ListParagraph"/>
        <w:numPr>
          <w:ilvl w:val="0"/>
          <w:numId w:val="14"/>
        </w:numPr>
      </w:pPr>
      <w:r>
        <w:t>Chọn số lượng sản phẩm</w:t>
      </w:r>
    </w:p>
    <w:p w14:paraId="2F3F4319" w14:textId="4EA50634" w:rsidR="008E3068" w:rsidRPr="00F7283C" w:rsidRDefault="008E3068" w:rsidP="008E3068">
      <w:pPr>
        <w:pStyle w:val="ListParagraph"/>
        <w:numPr>
          <w:ilvl w:val="0"/>
          <w:numId w:val="14"/>
        </w:numPr>
      </w:pPr>
      <w:r>
        <w:t>Thêm vào giở hàng</w:t>
      </w:r>
    </w:p>
    <w:p w14:paraId="148959AF" w14:textId="74423F33" w:rsidR="002C6967" w:rsidRPr="002C6967" w:rsidRDefault="002C6967" w:rsidP="002C6967">
      <w:pPr>
        <w:rPr>
          <w:lang w:val="en-US"/>
        </w:rPr>
      </w:pPr>
    </w:p>
    <w:p w14:paraId="2C7F834F" w14:textId="32DD4A3D" w:rsidR="002C6967" w:rsidRPr="002C6967" w:rsidRDefault="002C6967" w:rsidP="002C6967">
      <w:pPr>
        <w:rPr>
          <w:lang w:val="en-US"/>
        </w:rPr>
      </w:pPr>
    </w:p>
    <w:p w14:paraId="6E75C625" w14:textId="373F7E4A" w:rsidR="002C6967" w:rsidRPr="002C6967" w:rsidRDefault="002C6967" w:rsidP="002C6967">
      <w:pPr>
        <w:rPr>
          <w:lang w:val="en-US"/>
        </w:rPr>
      </w:pPr>
    </w:p>
    <w:p w14:paraId="19DCB8AC" w14:textId="43A56584" w:rsidR="002C6967" w:rsidRPr="002C6967" w:rsidRDefault="002C6967" w:rsidP="002C6967">
      <w:pPr>
        <w:rPr>
          <w:lang w:val="en-US"/>
        </w:rPr>
      </w:pPr>
    </w:p>
    <w:p w14:paraId="3B345A49" w14:textId="62787A7C" w:rsidR="002C6967" w:rsidRPr="002C6967" w:rsidRDefault="002C6967" w:rsidP="002C6967">
      <w:pPr>
        <w:rPr>
          <w:lang w:val="en-US"/>
        </w:rPr>
      </w:pPr>
    </w:p>
    <w:p w14:paraId="42FFCA54" w14:textId="6A01C5D7" w:rsidR="002C6967" w:rsidRPr="002C6967" w:rsidRDefault="002C6967" w:rsidP="002C6967">
      <w:pPr>
        <w:rPr>
          <w:lang w:val="en-US"/>
        </w:rPr>
      </w:pPr>
    </w:p>
    <w:p w14:paraId="610FB453" w14:textId="3285D195" w:rsidR="002C6967" w:rsidRPr="002C6967" w:rsidRDefault="002C6967" w:rsidP="002C6967">
      <w:pPr>
        <w:rPr>
          <w:lang w:val="en-US"/>
        </w:rPr>
      </w:pPr>
    </w:p>
    <w:p w14:paraId="52C61D84" w14:textId="0E8D9B8A" w:rsidR="002C6967" w:rsidRDefault="00123F4C" w:rsidP="00123F4C">
      <w:pPr>
        <w:pStyle w:val="Heading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7F4C81B" wp14:editId="76A8E1F2">
            <wp:simplePos x="0" y="0"/>
            <wp:positionH relativeFrom="margin">
              <wp:posOffset>-327660</wp:posOffset>
            </wp:positionH>
            <wp:positionV relativeFrom="paragraph">
              <wp:posOffset>331470</wp:posOffset>
            </wp:positionV>
            <wp:extent cx="6652260" cy="37414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chi tiết sản phẩm</w:t>
      </w:r>
    </w:p>
    <w:p w14:paraId="20AF5664" w14:textId="1B079FE4" w:rsidR="00123F4C" w:rsidRPr="00123F4C" w:rsidRDefault="00123F4C" w:rsidP="00123F4C">
      <w:pPr>
        <w:rPr>
          <w:lang w:val="en-US"/>
        </w:rPr>
      </w:pPr>
    </w:p>
    <w:p w14:paraId="31AAE1E0" w14:textId="5CA4F694" w:rsidR="002C6967" w:rsidRDefault="00123F4C" w:rsidP="002C6967">
      <w:pPr>
        <w:rPr>
          <w:lang w:val="en-US"/>
        </w:rPr>
      </w:pPr>
      <w:r>
        <w:rPr>
          <w:lang w:val="en-US"/>
        </w:rPr>
        <w:t>Mô tả:</w:t>
      </w:r>
    </w:p>
    <w:p w14:paraId="3F94750A" w14:textId="6C311E15" w:rsidR="00123F4C" w:rsidRDefault="00123F4C" w:rsidP="00123F4C">
      <w:pPr>
        <w:pStyle w:val="ListParagraph"/>
        <w:numPr>
          <w:ilvl w:val="0"/>
          <w:numId w:val="4"/>
        </w:numPr>
      </w:pPr>
      <w:r>
        <w:t>Cách sử dụng</w:t>
      </w:r>
    </w:p>
    <w:p w14:paraId="335C03D1" w14:textId="5D763A21" w:rsidR="00123F4C" w:rsidRDefault="00123F4C" w:rsidP="00123F4C">
      <w:pPr>
        <w:pStyle w:val="ListParagraph"/>
        <w:ind w:left="1080"/>
      </w:pPr>
      <w:r>
        <w:t>Nhấn tên sản phẩm để đi tới màn hình chi tiết sản phẩm</w:t>
      </w:r>
    </w:p>
    <w:p w14:paraId="2140A4CD" w14:textId="021E8B36" w:rsidR="00123F4C" w:rsidRDefault="00123F4C" w:rsidP="00123F4C">
      <w:pPr>
        <w:pStyle w:val="ListParagraph"/>
        <w:numPr>
          <w:ilvl w:val="0"/>
          <w:numId w:val="4"/>
        </w:numPr>
      </w:pPr>
      <w:r>
        <w:t>Cách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9E5A35" w14:paraId="4AE20797" w14:textId="77777777" w:rsidTr="009E5A35">
        <w:tc>
          <w:tcPr>
            <w:tcW w:w="3116" w:type="dxa"/>
          </w:tcPr>
          <w:p w14:paraId="72A81469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3523E380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3CDB79F2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9E5A35" w14:paraId="2D73EB49" w14:textId="77777777" w:rsidTr="009E5A35">
        <w:tc>
          <w:tcPr>
            <w:tcW w:w="3116" w:type="dxa"/>
          </w:tcPr>
          <w:p w14:paraId="5C49FB0E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Ảnh đại diện</w:t>
            </w:r>
          </w:p>
        </w:tc>
        <w:tc>
          <w:tcPr>
            <w:tcW w:w="1274" w:type="dxa"/>
          </w:tcPr>
          <w:p w14:paraId="1D3121B4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60" w:type="dxa"/>
          </w:tcPr>
          <w:p w14:paraId="00E6B329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Ảnh đại diện chính của sản phẩm</w:t>
            </w:r>
          </w:p>
        </w:tc>
      </w:tr>
      <w:tr w:rsidR="009E5A35" w14:paraId="1B49B636" w14:textId="77777777" w:rsidTr="009E5A35">
        <w:tc>
          <w:tcPr>
            <w:tcW w:w="3116" w:type="dxa"/>
          </w:tcPr>
          <w:p w14:paraId="53161C9F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Ảnh khác sản phẩm</w:t>
            </w:r>
          </w:p>
        </w:tc>
        <w:tc>
          <w:tcPr>
            <w:tcW w:w="1274" w:type="dxa"/>
          </w:tcPr>
          <w:p w14:paraId="1254E195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image</w:t>
            </w:r>
          </w:p>
        </w:tc>
        <w:tc>
          <w:tcPr>
            <w:tcW w:w="4960" w:type="dxa"/>
          </w:tcPr>
          <w:p w14:paraId="5D5EDCCE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Ảnh liên quan sản phẩm</w:t>
            </w:r>
          </w:p>
        </w:tc>
      </w:tr>
      <w:tr w:rsidR="009E5A35" w14:paraId="3BDD1727" w14:textId="77777777" w:rsidTr="009E5A35">
        <w:tc>
          <w:tcPr>
            <w:tcW w:w="3116" w:type="dxa"/>
          </w:tcPr>
          <w:p w14:paraId="75DFF441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  <w:tc>
          <w:tcPr>
            <w:tcW w:w="1274" w:type="dxa"/>
          </w:tcPr>
          <w:p w14:paraId="2BAA5C1F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419CEA80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</w:tr>
      <w:tr w:rsidR="009E5A35" w14:paraId="7AC29CD2" w14:textId="77777777" w:rsidTr="009E5A35">
        <w:tc>
          <w:tcPr>
            <w:tcW w:w="3116" w:type="dxa"/>
          </w:tcPr>
          <w:p w14:paraId="2BCE072A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  <w:tc>
          <w:tcPr>
            <w:tcW w:w="1274" w:type="dxa"/>
          </w:tcPr>
          <w:p w14:paraId="19F5A17D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7F40F9F8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</w:tr>
      <w:tr w:rsidR="009E5A35" w14:paraId="70F336DD" w14:textId="77777777" w:rsidTr="009E5A35">
        <w:tc>
          <w:tcPr>
            <w:tcW w:w="3116" w:type="dxa"/>
          </w:tcPr>
          <w:p w14:paraId="17071CB4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Mô tả chi tiết sản phẩm</w:t>
            </w:r>
          </w:p>
        </w:tc>
        <w:tc>
          <w:tcPr>
            <w:tcW w:w="1274" w:type="dxa"/>
          </w:tcPr>
          <w:p w14:paraId="06E4D4F9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13CB150C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Mô tả thông tin sản phẩm</w:t>
            </w:r>
          </w:p>
        </w:tc>
      </w:tr>
      <w:tr w:rsidR="009E5A35" w14:paraId="5B7F8DE4" w14:textId="77777777" w:rsidTr="009E5A35">
        <w:tc>
          <w:tcPr>
            <w:tcW w:w="3116" w:type="dxa"/>
          </w:tcPr>
          <w:p w14:paraId="3D8C9D65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Số lượng sản phẩm</w:t>
            </w:r>
          </w:p>
        </w:tc>
        <w:tc>
          <w:tcPr>
            <w:tcW w:w="1274" w:type="dxa"/>
          </w:tcPr>
          <w:p w14:paraId="567EEEC0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0" w:type="dxa"/>
          </w:tcPr>
          <w:p w14:paraId="5E9A2B64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Chọn số lượng sản phẩm</w:t>
            </w:r>
          </w:p>
        </w:tc>
      </w:tr>
      <w:tr w:rsidR="009E5A35" w14:paraId="69BCE392" w14:textId="77777777" w:rsidTr="009E5A35">
        <w:tc>
          <w:tcPr>
            <w:tcW w:w="3116" w:type="dxa"/>
          </w:tcPr>
          <w:p w14:paraId="4773599E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Thêm giỏ hàng</w:t>
            </w:r>
          </w:p>
        </w:tc>
        <w:tc>
          <w:tcPr>
            <w:tcW w:w="1274" w:type="dxa"/>
          </w:tcPr>
          <w:p w14:paraId="2F41CA8E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0A04805B" w14:textId="77777777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Thêm sản phẩm vào giỏ hàng</w:t>
            </w:r>
          </w:p>
        </w:tc>
      </w:tr>
      <w:tr w:rsidR="009E5A35" w14:paraId="7BA8A08F" w14:textId="77777777" w:rsidTr="009E5A35">
        <w:tc>
          <w:tcPr>
            <w:tcW w:w="3116" w:type="dxa"/>
          </w:tcPr>
          <w:p w14:paraId="5CC2F5E6" w14:textId="14B58734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mô tả thông tin</w:t>
            </w:r>
          </w:p>
        </w:tc>
        <w:tc>
          <w:tcPr>
            <w:tcW w:w="1274" w:type="dxa"/>
          </w:tcPr>
          <w:p w14:paraId="3E606760" w14:textId="702E6878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</w:t>
            </w:r>
          </w:p>
        </w:tc>
        <w:tc>
          <w:tcPr>
            <w:tcW w:w="4960" w:type="dxa"/>
          </w:tcPr>
          <w:p w14:paraId="136A9A28" w14:textId="6C94449E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hiển thị thông tin sản phẩm</w:t>
            </w:r>
          </w:p>
        </w:tc>
      </w:tr>
      <w:tr w:rsidR="009E5A35" w14:paraId="78B8C2FF" w14:textId="77777777" w:rsidTr="009E5A35">
        <w:tc>
          <w:tcPr>
            <w:tcW w:w="3116" w:type="dxa"/>
          </w:tcPr>
          <w:p w14:paraId="091F1E3D" w14:textId="261DB6D1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thông tin cấu hình</w:t>
            </w:r>
          </w:p>
        </w:tc>
        <w:tc>
          <w:tcPr>
            <w:tcW w:w="1274" w:type="dxa"/>
          </w:tcPr>
          <w:p w14:paraId="09D7C881" w14:textId="519EC563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</w:t>
            </w:r>
          </w:p>
        </w:tc>
        <w:tc>
          <w:tcPr>
            <w:tcW w:w="4960" w:type="dxa"/>
          </w:tcPr>
          <w:p w14:paraId="3633B523" w14:textId="3A287B8F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hiển thị thông tin cấu hình sản phẩm</w:t>
            </w:r>
          </w:p>
        </w:tc>
      </w:tr>
      <w:tr w:rsidR="009E5A35" w14:paraId="0C5F4336" w14:textId="77777777" w:rsidTr="009E5A35">
        <w:tc>
          <w:tcPr>
            <w:tcW w:w="3116" w:type="dxa"/>
          </w:tcPr>
          <w:p w14:paraId="08585F2C" w14:textId="2A0CAADE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review</w:t>
            </w:r>
          </w:p>
        </w:tc>
        <w:tc>
          <w:tcPr>
            <w:tcW w:w="1274" w:type="dxa"/>
          </w:tcPr>
          <w:p w14:paraId="4147CA90" w14:textId="3CD916D9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</w:t>
            </w:r>
          </w:p>
        </w:tc>
        <w:tc>
          <w:tcPr>
            <w:tcW w:w="4960" w:type="dxa"/>
          </w:tcPr>
          <w:p w14:paraId="7A32DD43" w14:textId="5E929285" w:rsidR="009E5A35" w:rsidRDefault="009E5A35" w:rsidP="00290F79">
            <w:pPr>
              <w:rPr>
                <w:lang w:val="en-US"/>
              </w:rPr>
            </w:pPr>
            <w:r>
              <w:rPr>
                <w:lang w:val="en-US"/>
              </w:rPr>
              <w:t>Tab hiển thị thông tin đánh giá của sản phẩm</w:t>
            </w:r>
          </w:p>
        </w:tc>
      </w:tr>
    </w:tbl>
    <w:p w14:paraId="154D0635" w14:textId="7F73B4BE" w:rsidR="009E5A35" w:rsidRDefault="002E5F17" w:rsidP="002E5F17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6DA8883" wp14:editId="164942CB">
            <wp:simplePos x="0" y="0"/>
            <wp:positionH relativeFrom="margin">
              <wp:posOffset>-693420</wp:posOffset>
            </wp:positionH>
            <wp:positionV relativeFrom="paragraph">
              <wp:posOffset>255270</wp:posOffset>
            </wp:positionV>
            <wp:extent cx="7273925" cy="4091940"/>
            <wp:effectExtent l="0" t="0" r="3175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hiển thị danh sách sản phẩm của admin</w:t>
      </w:r>
    </w:p>
    <w:p w14:paraId="5BFB7D1A" w14:textId="2EA1CDFF" w:rsidR="002E5F17" w:rsidRDefault="002E5F17" w:rsidP="002E5F17">
      <w:pPr>
        <w:rPr>
          <w:lang w:val="en-US"/>
        </w:rPr>
      </w:pPr>
      <w:r>
        <w:rPr>
          <w:lang w:val="en-US"/>
        </w:rPr>
        <w:t>Mô tả:</w:t>
      </w:r>
    </w:p>
    <w:p w14:paraId="29A6DFA5" w14:textId="7C573F47" w:rsidR="002E5F17" w:rsidRDefault="002E5F17" w:rsidP="002E5F17">
      <w:pPr>
        <w:pStyle w:val="ListParagraph"/>
        <w:numPr>
          <w:ilvl w:val="0"/>
          <w:numId w:val="4"/>
        </w:numPr>
      </w:pPr>
      <w:r>
        <w:t>Cách sử dụng</w:t>
      </w:r>
    </w:p>
    <w:p w14:paraId="7BB5C637" w14:textId="10D0DFEC" w:rsidR="002E5F17" w:rsidRDefault="002E5F17" w:rsidP="002E5F17">
      <w:pPr>
        <w:pStyle w:val="ListParagraph"/>
        <w:numPr>
          <w:ilvl w:val="0"/>
          <w:numId w:val="14"/>
        </w:numPr>
      </w:pPr>
      <w:r>
        <w:t xml:space="preserve">Danh mục các sản phẩm hiện có </w:t>
      </w:r>
    </w:p>
    <w:p w14:paraId="05A9AB73" w14:textId="0B83DA53" w:rsidR="002E5F17" w:rsidRDefault="002E5F17" w:rsidP="002E5F17">
      <w:pPr>
        <w:pStyle w:val="ListParagraph"/>
        <w:numPr>
          <w:ilvl w:val="0"/>
          <w:numId w:val="14"/>
        </w:numPr>
      </w:pPr>
      <w:r>
        <w:t>Thêm, xóa, sửa các sản phẩm</w:t>
      </w:r>
    </w:p>
    <w:p w14:paraId="45D87A17" w14:textId="3D022370" w:rsidR="002E5F17" w:rsidRDefault="002E5F17" w:rsidP="002E5F17">
      <w:pPr>
        <w:pStyle w:val="ListParagraph"/>
        <w:numPr>
          <w:ilvl w:val="0"/>
          <w:numId w:val="4"/>
        </w:numPr>
      </w:pPr>
      <w:r>
        <w:t>Cách xử lý</w:t>
      </w:r>
    </w:p>
    <w:p w14:paraId="1616613F" w14:textId="08027529" w:rsidR="002E5F17" w:rsidRDefault="002E5F17" w:rsidP="002E5F17">
      <w:pPr>
        <w:pStyle w:val="ListParagraph"/>
        <w:numPr>
          <w:ilvl w:val="0"/>
          <w:numId w:val="14"/>
        </w:numPr>
      </w:pPr>
      <w:r>
        <w:t>Đăng nhập với quyền admin</w:t>
      </w:r>
    </w:p>
    <w:p w14:paraId="286164EA" w14:textId="5937D538" w:rsidR="002E5F17" w:rsidRDefault="002E5F17" w:rsidP="002E5F17">
      <w:pPr>
        <w:pStyle w:val="ListParagraph"/>
        <w:numPr>
          <w:ilvl w:val="0"/>
          <w:numId w:val="14"/>
        </w:numPr>
      </w:pPr>
      <w:r>
        <w:t>Chọn Danh mục quản lý bên sidebar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290F79" w14:paraId="0769D77D" w14:textId="77777777" w:rsidTr="00290F79">
        <w:tc>
          <w:tcPr>
            <w:tcW w:w="3116" w:type="dxa"/>
          </w:tcPr>
          <w:p w14:paraId="464B2AFE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4CBD2A2A" w14:textId="414135C5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10076993" w14:textId="76A15910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290F79" w14:paraId="7FAB4895" w14:textId="77777777" w:rsidTr="00290F79">
        <w:tc>
          <w:tcPr>
            <w:tcW w:w="3116" w:type="dxa"/>
          </w:tcPr>
          <w:p w14:paraId="2F0F9D57" w14:textId="1F2E1B9A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0513F06B" w14:textId="03B9352C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68FAFC3B" w14:textId="48FC3162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290F79" w14:paraId="26BFE7DD" w14:textId="77777777" w:rsidTr="00290F79">
        <w:tc>
          <w:tcPr>
            <w:tcW w:w="3116" w:type="dxa"/>
          </w:tcPr>
          <w:p w14:paraId="2FDB3BF5" w14:textId="60AED0DF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1274" w:type="dxa"/>
          </w:tcPr>
          <w:p w14:paraId="0897EB04" w14:textId="5D30420F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4960" w:type="dxa"/>
          </w:tcPr>
          <w:p w14:paraId="471FB718" w14:textId="6CFDE432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 xml:space="preserve">Hiển thị bảng các </w:t>
            </w:r>
            <w:r w:rsidR="00EB05AA">
              <w:rPr>
                <w:lang w:val="en-US"/>
              </w:rPr>
              <w:t>danh mục</w:t>
            </w:r>
            <w:r>
              <w:rPr>
                <w:lang w:val="en-US"/>
              </w:rPr>
              <w:t xml:space="preserve"> hiện có</w:t>
            </w:r>
          </w:p>
        </w:tc>
      </w:tr>
      <w:tr w:rsidR="00290F79" w14:paraId="2C3F520F" w14:textId="77777777" w:rsidTr="00290F79">
        <w:tc>
          <w:tcPr>
            <w:tcW w:w="3116" w:type="dxa"/>
          </w:tcPr>
          <w:p w14:paraId="5D85CCE9" w14:textId="74754F10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Thêm danh mục mới</w:t>
            </w:r>
          </w:p>
        </w:tc>
        <w:tc>
          <w:tcPr>
            <w:tcW w:w="1274" w:type="dxa"/>
          </w:tcPr>
          <w:p w14:paraId="7113002D" w14:textId="6F0B85A1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00FAB005" w14:textId="6B9DBBD0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Chuyển trang thêm danh mục mới</w:t>
            </w:r>
          </w:p>
        </w:tc>
      </w:tr>
      <w:tr w:rsidR="00EB05AA" w14:paraId="11A4BADB" w14:textId="77777777" w:rsidTr="00290F79">
        <w:tc>
          <w:tcPr>
            <w:tcW w:w="3116" w:type="dxa"/>
          </w:tcPr>
          <w:p w14:paraId="621A4E47" w14:textId="01C40A3E" w:rsidR="00EB05AA" w:rsidRDefault="00EB05AA" w:rsidP="00290F79">
            <w:pPr>
              <w:rPr>
                <w:lang w:val="en-US"/>
              </w:rPr>
            </w:pPr>
            <w:r>
              <w:rPr>
                <w:lang w:val="en-US"/>
              </w:rPr>
              <w:t>Sửa danh mục</w:t>
            </w:r>
          </w:p>
        </w:tc>
        <w:tc>
          <w:tcPr>
            <w:tcW w:w="1274" w:type="dxa"/>
          </w:tcPr>
          <w:p w14:paraId="2639F4AD" w14:textId="514937DC" w:rsidR="00EB05AA" w:rsidRDefault="00EB05AA" w:rsidP="00290F79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186C667E" w14:textId="0A4C0E56" w:rsidR="00EB05AA" w:rsidRDefault="00EB05AA" w:rsidP="00290F79">
            <w:pPr>
              <w:rPr>
                <w:lang w:val="en-US"/>
              </w:rPr>
            </w:pPr>
            <w:r>
              <w:rPr>
                <w:lang w:val="en-US"/>
              </w:rPr>
              <w:t>Sửa thông tin danh mục</w:t>
            </w:r>
          </w:p>
        </w:tc>
      </w:tr>
    </w:tbl>
    <w:p w14:paraId="7E9D9280" w14:textId="7EDBCDE2" w:rsidR="00290F79" w:rsidRDefault="00290F79" w:rsidP="00290F79">
      <w:pPr>
        <w:outlineLvl w:val="2"/>
      </w:pPr>
    </w:p>
    <w:p w14:paraId="51765B0D" w14:textId="55365FA2" w:rsidR="00290F79" w:rsidRDefault="00290F79" w:rsidP="00290F79">
      <w:pPr>
        <w:pStyle w:val="Heading3"/>
        <w:rPr>
          <w:lang w:val="en-US"/>
        </w:rPr>
      </w:pPr>
      <w:r>
        <w:rPr>
          <w:lang w:val="en-US"/>
        </w:rPr>
        <w:lastRenderedPageBreak/>
        <w:t>Màn hình thêm danh mục mới</w:t>
      </w:r>
    </w:p>
    <w:p w14:paraId="01F1FC3E" w14:textId="1BAC4C8D" w:rsidR="00290F79" w:rsidRDefault="00290F79" w:rsidP="00290F7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7CE59C3" wp14:editId="7EF460FA">
            <wp:simplePos x="0" y="0"/>
            <wp:positionH relativeFrom="margin">
              <wp:posOffset>-487680</wp:posOffset>
            </wp:positionH>
            <wp:positionV relativeFrom="paragraph">
              <wp:posOffset>200025</wp:posOffset>
            </wp:positionV>
            <wp:extent cx="6772910" cy="381000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9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D71BF" w14:textId="3AD5FFA3" w:rsidR="00290F79" w:rsidRPr="00290F79" w:rsidRDefault="00290F79" w:rsidP="00290F79">
      <w:pPr>
        <w:rPr>
          <w:lang w:val="en-US"/>
        </w:rPr>
      </w:pPr>
    </w:p>
    <w:p w14:paraId="1908149A" w14:textId="28469161" w:rsidR="00290F79" w:rsidRDefault="00290F79" w:rsidP="00290F79">
      <w:pPr>
        <w:rPr>
          <w:lang w:val="en-US"/>
        </w:rPr>
      </w:pPr>
      <w:r>
        <w:rPr>
          <w:lang w:val="en-US"/>
        </w:rPr>
        <w:t>Mô tả:</w:t>
      </w:r>
    </w:p>
    <w:p w14:paraId="64082937" w14:textId="28B9568D" w:rsidR="00290F79" w:rsidRDefault="00290F79" w:rsidP="00290F79">
      <w:pPr>
        <w:pStyle w:val="ListParagraph"/>
        <w:numPr>
          <w:ilvl w:val="0"/>
          <w:numId w:val="4"/>
        </w:numPr>
      </w:pPr>
      <w:r>
        <w:t>Cách sử dụng</w:t>
      </w:r>
    </w:p>
    <w:p w14:paraId="1861FB19" w14:textId="1E9869BF" w:rsidR="00290F79" w:rsidRDefault="00290F79" w:rsidP="00290F79">
      <w:pPr>
        <w:pStyle w:val="ListParagraph"/>
        <w:numPr>
          <w:ilvl w:val="0"/>
          <w:numId w:val="14"/>
        </w:numPr>
      </w:pPr>
      <w:r>
        <w:t>Nhấn button thêm danh mục mới</w:t>
      </w:r>
    </w:p>
    <w:p w14:paraId="0F248740" w14:textId="12CE524E" w:rsidR="00290F79" w:rsidRDefault="00290F79" w:rsidP="00290F79">
      <w:pPr>
        <w:pStyle w:val="ListParagraph"/>
        <w:numPr>
          <w:ilvl w:val="0"/>
          <w:numId w:val="4"/>
        </w:numPr>
      </w:pPr>
      <w:r>
        <w:t>Cách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290F79" w14:paraId="2ACC24A8" w14:textId="77777777" w:rsidTr="00290F79">
        <w:tc>
          <w:tcPr>
            <w:tcW w:w="3116" w:type="dxa"/>
          </w:tcPr>
          <w:p w14:paraId="653AF659" w14:textId="271284ED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2209AF97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68A205FA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290F79" w14:paraId="1D4B4F4E" w14:textId="77777777" w:rsidTr="00290F79">
        <w:tc>
          <w:tcPr>
            <w:tcW w:w="3116" w:type="dxa"/>
          </w:tcPr>
          <w:p w14:paraId="74A71CE4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4A0C4B31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54AD7416" w14:textId="7777777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290F79" w14:paraId="56837245" w14:textId="77777777" w:rsidTr="00290F79">
        <w:tc>
          <w:tcPr>
            <w:tcW w:w="3116" w:type="dxa"/>
          </w:tcPr>
          <w:p w14:paraId="6D2E189C" w14:textId="6B9D2EFF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Danh mục</w:t>
            </w:r>
          </w:p>
        </w:tc>
        <w:tc>
          <w:tcPr>
            <w:tcW w:w="1274" w:type="dxa"/>
          </w:tcPr>
          <w:p w14:paraId="1C72F822" w14:textId="67D8F9D3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01A5F3B7" w14:textId="08537836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Nhập tên danh mục</w:t>
            </w:r>
          </w:p>
        </w:tc>
      </w:tr>
      <w:tr w:rsidR="00290F79" w14:paraId="421C41B5" w14:textId="77777777" w:rsidTr="00290F79">
        <w:tc>
          <w:tcPr>
            <w:tcW w:w="3116" w:type="dxa"/>
          </w:tcPr>
          <w:p w14:paraId="0BC3A327" w14:textId="1F06AEC3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Danh mục cha</w:t>
            </w:r>
          </w:p>
        </w:tc>
        <w:tc>
          <w:tcPr>
            <w:tcW w:w="1274" w:type="dxa"/>
          </w:tcPr>
          <w:p w14:paraId="6B56C530" w14:textId="391AC9C7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7AD7C137" w14:textId="03748C89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Hiển thị danh mục đã có</w:t>
            </w:r>
          </w:p>
        </w:tc>
      </w:tr>
      <w:tr w:rsidR="00290F79" w14:paraId="2D3C2C7E" w14:textId="77777777" w:rsidTr="00290F79">
        <w:tc>
          <w:tcPr>
            <w:tcW w:w="3116" w:type="dxa"/>
          </w:tcPr>
          <w:p w14:paraId="5B35AF93" w14:textId="7E83E900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Tạo</w:t>
            </w:r>
          </w:p>
        </w:tc>
        <w:tc>
          <w:tcPr>
            <w:tcW w:w="1274" w:type="dxa"/>
          </w:tcPr>
          <w:p w14:paraId="359D7657" w14:textId="33D896E8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74D1BC92" w14:textId="2D130DBF" w:rsidR="00290F79" w:rsidRDefault="00290F79" w:rsidP="00290F79">
            <w:pPr>
              <w:rPr>
                <w:lang w:val="en-US"/>
              </w:rPr>
            </w:pPr>
            <w:r>
              <w:rPr>
                <w:lang w:val="en-US"/>
              </w:rPr>
              <w:t>Tạo danh mục mới</w:t>
            </w:r>
          </w:p>
        </w:tc>
      </w:tr>
    </w:tbl>
    <w:p w14:paraId="3CECD883" w14:textId="1773753C" w:rsidR="00290F79" w:rsidRDefault="00290F79" w:rsidP="00290F79">
      <w:pPr>
        <w:pStyle w:val="Heading3"/>
        <w:rPr>
          <w:lang w:val="en-US"/>
        </w:rPr>
      </w:pPr>
      <w:r>
        <w:rPr>
          <w:lang w:val="en-US"/>
        </w:rPr>
        <w:t>Màn hình thương hiệu của admin</w:t>
      </w:r>
    </w:p>
    <w:p w14:paraId="4FB6B8B9" w14:textId="1D449423" w:rsidR="00290F79" w:rsidRPr="00290F79" w:rsidRDefault="00290F79" w:rsidP="00290F79">
      <w:pPr>
        <w:rPr>
          <w:lang w:val="en-US"/>
        </w:rPr>
      </w:pPr>
    </w:p>
    <w:p w14:paraId="2E4A4BED" w14:textId="43E60212" w:rsidR="00290F79" w:rsidRDefault="00290F79" w:rsidP="00290F79">
      <w:pPr>
        <w:pStyle w:val="ListParagraph"/>
        <w:ind w:left="1440"/>
      </w:pPr>
    </w:p>
    <w:p w14:paraId="473EB54F" w14:textId="3D5AC85B" w:rsidR="00290F79" w:rsidRDefault="00290F79" w:rsidP="00290F79">
      <w:pPr>
        <w:pStyle w:val="ListParagraph"/>
        <w:ind w:left="1440"/>
      </w:pPr>
    </w:p>
    <w:p w14:paraId="6580BC82" w14:textId="440DA64C" w:rsidR="00290F79" w:rsidRDefault="00290F79" w:rsidP="00290F79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C39E4C9" wp14:editId="67290715">
            <wp:simplePos x="0" y="0"/>
            <wp:positionH relativeFrom="page">
              <wp:posOffset>525780</wp:posOffset>
            </wp:positionH>
            <wp:positionV relativeFrom="paragraph">
              <wp:posOffset>393065</wp:posOffset>
            </wp:positionV>
            <wp:extent cx="6813550" cy="3832860"/>
            <wp:effectExtent l="0" t="0" r="635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6BCD8" w14:textId="3933F330" w:rsidR="00290F79" w:rsidRDefault="00290F79" w:rsidP="00290F79">
      <w:pPr>
        <w:pStyle w:val="ListParagraph"/>
        <w:ind w:left="1440"/>
      </w:pPr>
    </w:p>
    <w:p w14:paraId="302D57FA" w14:textId="1B0B114D" w:rsidR="00290F79" w:rsidRDefault="00EB05AA" w:rsidP="00EB05AA">
      <w:r>
        <w:t>Mô tả:</w:t>
      </w:r>
    </w:p>
    <w:p w14:paraId="473E3D65" w14:textId="5E018149" w:rsidR="00EB05AA" w:rsidRDefault="00EB05AA" w:rsidP="00EB05AA">
      <w:pPr>
        <w:pStyle w:val="ListParagraph"/>
        <w:numPr>
          <w:ilvl w:val="0"/>
          <w:numId w:val="4"/>
        </w:numPr>
      </w:pPr>
      <w:r>
        <w:t>Cách sử dụng</w:t>
      </w:r>
    </w:p>
    <w:p w14:paraId="51E37611" w14:textId="5DC73773" w:rsidR="00EB05AA" w:rsidRDefault="00EB05AA" w:rsidP="00EB05AA">
      <w:pPr>
        <w:pStyle w:val="ListParagraph"/>
        <w:numPr>
          <w:ilvl w:val="0"/>
          <w:numId w:val="14"/>
        </w:numPr>
      </w:pPr>
      <w:r>
        <w:t>Hiện thị các thương hiệu đã liên kết</w:t>
      </w:r>
    </w:p>
    <w:p w14:paraId="3EA71A35" w14:textId="176B5DDE" w:rsidR="00EB05AA" w:rsidRDefault="00EB05AA" w:rsidP="00EB05AA">
      <w:pPr>
        <w:pStyle w:val="ListParagraph"/>
        <w:numPr>
          <w:ilvl w:val="0"/>
          <w:numId w:val="14"/>
        </w:numPr>
      </w:pPr>
      <w:r>
        <w:t>Thêm , xóa, sửa các thương hiệu</w:t>
      </w:r>
    </w:p>
    <w:p w14:paraId="0CFCDE93" w14:textId="411ECBCD" w:rsidR="00EB05AA" w:rsidRDefault="00EB05AA" w:rsidP="00EB05AA">
      <w:pPr>
        <w:pStyle w:val="ListParagraph"/>
        <w:numPr>
          <w:ilvl w:val="0"/>
          <w:numId w:val="4"/>
        </w:numPr>
      </w:pPr>
      <w:r>
        <w:t>Cách xử lý</w:t>
      </w:r>
    </w:p>
    <w:p w14:paraId="557D46F8" w14:textId="77777777" w:rsidR="00EB05AA" w:rsidRDefault="00EB05AA" w:rsidP="00EB05AA">
      <w:pPr>
        <w:pStyle w:val="ListParagraph"/>
        <w:ind w:left="108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EB05AA" w14:paraId="45194B1A" w14:textId="77777777" w:rsidTr="00E41A2A">
        <w:tc>
          <w:tcPr>
            <w:tcW w:w="3116" w:type="dxa"/>
          </w:tcPr>
          <w:p w14:paraId="52EF1C12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3A14BFDF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4911A5FA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EB05AA" w14:paraId="582AC909" w14:textId="77777777" w:rsidTr="00E41A2A">
        <w:tc>
          <w:tcPr>
            <w:tcW w:w="3116" w:type="dxa"/>
          </w:tcPr>
          <w:p w14:paraId="7662F1C5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4CE1FDCA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14D20587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EB05AA" w14:paraId="43340524" w14:textId="77777777" w:rsidTr="00E41A2A">
        <w:tc>
          <w:tcPr>
            <w:tcW w:w="3116" w:type="dxa"/>
          </w:tcPr>
          <w:p w14:paraId="7C6F328F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1274" w:type="dxa"/>
          </w:tcPr>
          <w:p w14:paraId="50F3A56A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4960" w:type="dxa"/>
          </w:tcPr>
          <w:p w14:paraId="2E1DAAF3" w14:textId="7879FCD5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Hiển thị bảng các </w:t>
            </w:r>
            <w:r>
              <w:rPr>
                <w:lang w:val="en-US"/>
              </w:rPr>
              <w:t>thương hiệu</w:t>
            </w:r>
            <w:r>
              <w:rPr>
                <w:lang w:val="en-US"/>
              </w:rPr>
              <w:t xml:space="preserve"> hiện có</w:t>
            </w:r>
          </w:p>
        </w:tc>
      </w:tr>
      <w:tr w:rsidR="00EB05AA" w14:paraId="38D86F65" w14:textId="77777777" w:rsidTr="00E41A2A">
        <w:tc>
          <w:tcPr>
            <w:tcW w:w="3116" w:type="dxa"/>
          </w:tcPr>
          <w:p w14:paraId="3DB62041" w14:textId="4FD59D8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Thêm </w:t>
            </w:r>
            <w:r>
              <w:rPr>
                <w:lang w:val="en-US"/>
              </w:rPr>
              <w:t>thương hiệu</w:t>
            </w:r>
            <w:r>
              <w:rPr>
                <w:lang w:val="en-US"/>
              </w:rPr>
              <w:t xml:space="preserve"> mới</w:t>
            </w:r>
          </w:p>
        </w:tc>
        <w:tc>
          <w:tcPr>
            <w:tcW w:w="1274" w:type="dxa"/>
          </w:tcPr>
          <w:p w14:paraId="0F001FDA" w14:textId="77777777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12D2B78E" w14:textId="7761A052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Chuyển trang thêm </w:t>
            </w:r>
            <w:r>
              <w:rPr>
                <w:lang w:val="en-US"/>
              </w:rPr>
              <w:t>thương hiệu</w:t>
            </w:r>
            <w:r>
              <w:rPr>
                <w:lang w:val="en-US"/>
              </w:rPr>
              <w:t xml:space="preserve"> mới</w:t>
            </w:r>
          </w:p>
        </w:tc>
      </w:tr>
      <w:tr w:rsidR="00EB05AA" w14:paraId="6F63281E" w14:textId="77777777" w:rsidTr="00E41A2A">
        <w:tc>
          <w:tcPr>
            <w:tcW w:w="3116" w:type="dxa"/>
          </w:tcPr>
          <w:p w14:paraId="556F22C9" w14:textId="4B61FB51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Sửa thương hiệu</w:t>
            </w:r>
          </w:p>
        </w:tc>
        <w:tc>
          <w:tcPr>
            <w:tcW w:w="1274" w:type="dxa"/>
          </w:tcPr>
          <w:p w14:paraId="23966871" w14:textId="02940954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5C316E59" w14:textId="6A13540A" w:rsidR="00EB05AA" w:rsidRDefault="00EB05AA" w:rsidP="00E41A2A">
            <w:pPr>
              <w:rPr>
                <w:lang w:val="en-US"/>
              </w:rPr>
            </w:pPr>
            <w:r>
              <w:rPr>
                <w:lang w:val="en-US"/>
              </w:rPr>
              <w:t>Sửa thông tin thương hiệu</w:t>
            </w:r>
          </w:p>
        </w:tc>
      </w:tr>
    </w:tbl>
    <w:p w14:paraId="2650300A" w14:textId="31057D02" w:rsidR="00290F79" w:rsidRDefault="00290F79" w:rsidP="00290F79">
      <w:pPr>
        <w:pStyle w:val="ListParagraph"/>
        <w:ind w:left="1440"/>
      </w:pPr>
    </w:p>
    <w:p w14:paraId="262258F6" w14:textId="09BFFB84" w:rsidR="00290F79" w:rsidRDefault="00EB05AA" w:rsidP="00EB05AA">
      <w:pPr>
        <w:pStyle w:val="Heading3"/>
        <w:rPr>
          <w:lang w:val="en-US"/>
        </w:rPr>
      </w:pPr>
      <w:r>
        <w:rPr>
          <w:lang w:val="en-US"/>
        </w:rPr>
        <w:t>Màn hình thêm thương hiệu</w:t>
      </w:r>
    </w:p>
    <w:p w14:paraId="2520A350" w14:textId="76FCF6CE" w:rsidR="00EB05AA" w:rsidRPr="00EB05AA" w:rsidRDefault="00EB05AA" w:rsidP="00EB05AA">
      <w:pPr>
        <w:rPr>
          <w:lang w:val="en-US"/>
        </w:rPr>
      </w:pPr>
    </w:p>
    <w:p w14:paraId="50576045" w14:textId="732C55F7" w:rsidR="00290F79" w:rsidRDefault="00290F79" w:rsidP="00290F79">
      <w:pPr>
        <w:pStyle w:val="ListParagraph"/>
        <w:ind w:left="1440"/>
      </w:pPr>
    </w:p>
    <w:p w14:paraId="1D8EFF6B" w14:textId="3097EB69" w:rsidR="00290F79" w:rsidRDefault="00EB05AA" w:rsidP="00290F79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FAF500D" wp14:editId="5684E436">
            <wp:simplePos x="0" y="0"/>
            <wp:positionH relativeFrom="margin">
              <wp:posOffset>-749300</wp:posOffset>
            </wp:positionH>
            <wp:positionV relativeFrom="paragraph">
              <wp:posOffset>0</wp:posOffset>
            </wp:positionV>
            <wp:extent cx="7016115" cy="394716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D92C8E" w14:textId="78056AC6" w:rsidR="00290F79" w:rsidRDefault="00EB05AA" w:rsidP="00EB05AA">
      <w:pPr>
        <w:rPr>
          <w:lang w:val="en-US"/>
        </w:rPr>
      </w:pPr>
      <w:r>
        <w:rPr>
          <w:lang w:val="en-US"/>
        </w:rPr>
        <w:t xml:space="preserve">Mô tả: </w:t>
      </w:r>
    </w:p>
    <w:p w14:paraId="5346C0EC" w14:textId="20B867F5" w:rsidR="00EB05AA" w:rsidRDefault="00EB05AA" w:rsidP="00EB05AA">
      <w:pPr>
        <w:pStyle w:val="ListParagraph"/>
        <w:numPr>
          <w:ilvl w:val="0"/>
          <w:numId w:val="4"/>
        </w:numPr>
      </w:pPr>
      <w:r>
        <w:t>Cách sử dụng:</w:t>
      </w:r>
    </w:p>
    <w:p w14:paraId="2876F1AD" w14:textId="51F3AD9B" w:rsidR="00EB05AA" w:rsidRDefault="00EB05AA" w:rsidP="00EB05AA">
      <w:pPr>
        <w:pStyle w:val="ListParagraph"/>
        <w:numPr>
          <w:ilvl w:val="0"/>
          <w:numId w:val="14"/>
        </w:numPr>
      </w:pPr>
      <w:r>
        <w:t>Thêm thương hiệu mới</w:t>
      </w:r>
    </w:p>
    <w:p w14:paraId="0C57E37C" w14:textId="1C882806" w:rsidR="00EB05AA" w:rsidRDefault="00EB05AA" w:rsidP="00EB05AA">
      <w:pPr>
        <w:pStyle w:val="ListParagraph"/>
        <w:numPr>
          <w:ilvl w:val="0"/>
          <w:numId w:val="4"/>
        </w:numPr>
      </w:pPr>
      <w:r>
        <w:t>Cách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AD63D7" w14:paraId="039D38B9" w14:textId="77777777" w:rsidTr="00E41A2A">
        <w:tc>
          <w:tcPr>
            <w:tcW w:w="3116" w:type="dxa"/>
          </w:tcPr>
          <w:p w14:paraId="4C898454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52A6755D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56F156D6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AD63D7" w14:paraId="7F6824E0" w14:textId="77777777" w:rsidTr="00E41A2A">
        <w:tc>
          <w:tcPr>
            <w:tcW w:w="3116" w:type="dxa"/>
          </w:tcPr>
          <w:p w14:paraId="4195B0AD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26A7C1C7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0CC1BC79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AD63D7" w14:paraId="0811F64C" w14:textId="77777777" w:rsidTr="00E41A2A">
        <w:tc>
          <w:tcPr>
            <w:tcW w:w="3116" w:type="dxa"/>
          </w:tcPr>
          <w:p w14:paraId="595BAB0C" w14:textId="7FA08768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Thương hiệu</w:t>
            </w:r>
          </w:p>
        </w:tc>
        <w:tc>
          <w:tcPr>
            <w:tcW w:w="1274" w:type="dxa"/>
          </w:tcPr>
          <w:p w14:paraId="2CBDC700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07880419" w14:textId="5C08D734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Nhập tên </w:t>
            </w:r>
            <w:r>
              <w:rPr>
                <w:lang w:val="en-US"/>
              </w:rPr>
              <w:t>thương hiệu</w:t>
            </w:r>
          </w:p>
        </w:tc>
      </w:tr>
      <w:tr w:rsidR="00AD63D7" w14:paraId="5C05BDEE" w14:textId="77777777" w:rsidTr="00E41A2A">
        <w:tc>
          <w:tcPr>
            <w:tcW w:w="3116" w:type="dxa"/>
          </w:tcPr>
          <w:p w14:paraId="34227277" w14:textId="51196AAE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Update Image</w:t>
            </w:r>
          </w:p>
        </w:tc>
        <w:tc>
          <w:tcPr>
            <w:tcW w:w="1274" w:type="dxa"/>
          </w:tcPr>
          <w:p w14:paraId="288E0331" w14:textId="02D89D40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4960" w:type="dxa"/>
          </w:tcPr>
          <w:p w14:paraId="6B1D3EF9" w14:textId="5F8DE629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Chọn ảnh thương hiệu</w:t>
            </w:r>
          </w:p>
        </w:tc>
      </w:tr>
      <w:tr w:rsidR="00AD63D7" w14:paraId="140D3E1C" w14:textId="77777777" w:rsidTr="00E41A2A">
        <w:tc>
          <w:tcPr>
            <w:tcW w:w="3116" w:type="dxa"/>
          </w:tcPr>
          <w:p w14:paraId="63544DD1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Tạo</w:t>
            </w:r>
          </w:p>
        </w:tc>
        <w:tc>
          <w:tcPr>
            <w:tcW w:w="1274" w:type="dxa"/>
          </w:tcPr>
          <w:p w14:paraId="343A3C85" w14:textId="477DE7BA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39307BE1" w14:textId="5F6C2173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Tạo </w:t>
            </w:r>
            <w:r>
              <w:rPr>
                <w:lang w:val="en-US"/>
              </w:rPr>
              <w:t>thương hiệu</w:t>
            </w:r>
            <w:r>
              <w:rPr>
                <w:lang w:val="en-US"/>
              </w:rPr>
              <w:t xml:space="preserve"> mới</w:t>
            </w:r>
          </w:p>
        </w:tc>
      </w:tr>
      <w:tr w:rsidR="00AD63D7" w14:paraId="76AD92D9" w14:textId="77777777" w:rsidTr="00E41A2A">
        <w:tc>
          <w:tcPr>
            <w:tcW w:w="3116" w:type="dxa"/>
          </w:tcPr>
          <w:p w14:paraId="3A0619BD" w14:textId="62ADD38D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274" w:type="dxa"/>
          </w:tcPr>
          <w:p w14:paraId="171634D7" w14:textId="46A310BA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checkbox</w:t>
            </w:r>
          </w:p>
        </w:tc>
        <w:tc>
          <w:tcPr>
            <w:tcW w:w="4960" w:type="dxa"/>
          </w:tcPr>
          <w:p w14:paraId="49F5D307" w14:textId="41BFB64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Trạng trái của thương hiệu</w:t>
            </w:r>
          </w:p>
        </w:tc>
      </w:tr>
    </w:tbl>
    <w:p w14:paraId="2E743523" w14:textId="0B7535CD" w:rsidR="00EB05AA" w:rsidRDefault="00AD63D7" w:rsidP="00AD63D7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241F867" wp14:editId="33B2EB9B">
            <wp:simplePos x="0" y="0"/>
            <wp:positionH relativeFrom="margin">
              <wp:align>center</wp:align>
            </wp:positionH>
            <wp:positionV relativeFrom="paragraph">
              <wp:posOffset>412750</wp:posOffset>
            </wp:positionV>
            <wp:extent cx="7219950" cy="406146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sản phẩm của admin</w:t>
      </w:r>
    </w:p>
    <w:p w14:paraId="626D0236" w14:textId="20A8EC12" w:rsidR="00AD63D7" w:rsidRPr="00AD63D7" w:rsidRDefault="00AD63D7" w:rsidP="00AD63D7">
      <w:pPr>
        <w:rPr>
          <w:lang w:val="en-US"/>
        </w:rPr>
      </w:pPr>
    </w:p>
    <w:p w14:paraId="38F8F053" w14:textId="1A05B0CE" w:rsidR="00290F79" w:rsidRDefault="00AD63D7" w:rsidP="00290F79">
      <w:pPr>
        <w:rPr>
          <w:lang w:val="en-US"/>
        </w:rPr>
      </w:pPr>
      <w:r>
        <w:rPr>
          <w:lang w:val="en-US"/>
        </w:rPr>
        <w:t>Mô tả:</w:t>
      </w:r>
    </w:p>
    <w:p w14:paraId="675C878E" w14:textId="3281062D" w:rsidR="00AD63D7" w:rsidRDefault="00AD63D7" w:rsidP="00AD63D7">
      <w:pPr>
        <w:pStyle w:val="ListParagraph"/>
        <w:numPr>
          <w:ilvl w:val="0"/>
          <w:numId w:val="4"/>
        </w:numPr>
      </w:pPr>
      <w:r>
        <w:t>Cách sử dụng:</w:t>
      </w:r>
    </w:p>
    <w:p w14:paraId="1AD6C690" w14:textId="5D519C75" w:rsidR="00AD63D7" w:rsidRDefault="00AD63D7" w:rsidP="00AD63D7">
      <w:pPr>
        <w:pStyle w:val="ListParagraph"/>
        <w:numPr>
          <w:ilvl w:val="0"/>
          <w:numId w:val="14"/>
        </w:numPr>
      </w:pPr>
      <w:r>
        <w:t>Hiển thị danh sách sản phẩm hiện có</w:t>
      </w:r>
    </w:p>
    <w:p w14:paraId="1EEC1949" w14:textId="6B8DEEE1" w:rsidR="00AD63D7" w:rsidRDefault="00AD63D7" w:rsidP="00AD63D7">
      <w:pPr>
        <w:pStyle w:val="ListParagraph"/>
        <w:numPr>
          <w:ilvl w:val="0"/>
          <w:numId w:val="4"/>
        </w:numPr>
      </w:pPr>
      <w:r>
        <w:t>Cách xử lý</w:t>
      </w:r>
    </w:p>
    <w:p w14:paraId="3F12306A" w14:textId="77777777" w:rsidR="00AD63D7" w:rsidRPr="00AD63D7" w:rsidRDefault="00AD63D7" w:rsidP="00AD63D7">
      <w:pPr>
        <w:pStyle w:val="ListParagraph"/>
        <w:ind w:left="108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AD63D7" w14:paraId="354437E4" w14:textId="77777777" w:rsidTr="00E41A2A">
        <w:tc>
          <w:tcPr>
            <w:tcW w:w="3116" w:type="dxa"/>
          </w:tcPr>
          <w:p w14:paraId="2DCC304E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0D65F17D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1AEDF106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AD63D7" w14:paraId="6606F4B9" w14:textId="77777777" w:rsidTr="00E41A2A">
        <w:tc>
          <w:tcPr>
            <w:tcW w:w="3116" w:type="dxa"/>
          </w:tcPr>
          <w:p w14:paraId="1520EEF6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2B7C11A2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51BD4B84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AD63D7" w14:paraId="1A634995" w14:textId="77777777" w:rsidTr="00E41A2A">
        <w:tc>
          <w:tcPr>
            <w:tcW w:w="3116" w:type="dxa"/>
          </w:tcPr>
          <w:p w14:paraId="33E73B05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1274" w:type="dxa"/>
          </w:tcPr>
          <w:p w14:paraId="48CFF22D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4960" w:type="dxa"/>
          </w:tcPr>
          <w:p w14:paraId="6C8A8D80" w14:textId="08B3EB1C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Hiển thị bảng các </w:t>
            </w:r>
            <w:r>
              <w:rPr>
                <w:lang w:val="en-US"/>
              </w:rPr>
              <w:t>sản phẩm</w:t>
            </w:r>
            <w:r>
              <w:rPr>
                <w:lang w:val="en-US"/>
              </w:rPr>
              <w:t xml:space="preserve"> hiện có</w:t>
            </w:r>
          </w:p>
        </w:tc>
      </w:tr>
      <w:tr w:rsidR="00AD63D7" w14:paraId="756F8284" w14:textId="77777777" w:rsidTr="00E41A2A">
        <w:tc>
          <w:tcPr>
            <w:tcW w:w="3116" w:type="dxa"/>
          </w:tcPr>
          <w:p w14:paraId="6E0AAA20" w14:textId="063AB51B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Thêm </w:t>
            </w:r>
            <w:r>
              <w:rPr>
                <w:lang w:val="en-US"/>
              </w:rPr>
              <w:t>sản phẩm</w:t>
            </w:r>
            <w:r>
              <w:rPr>
                <w:lang w:val="en-US"/>
              </w:rPr>
              <w:t xml:space="preserve"> mới</w:t>
            </w:r>
          </w:p>
        </w:tc>
        <w:tc>
          <w:tcPr>
            <w:tcW w:w="1274" w:type="dxa"/>
          </w:tcPr>
          <w:p w14:paraId="2A2D7507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2CEF5A7F" w14:textId="65CC1966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Chuyển trang thêm </w:t>
            </w:r>
            <w:r>
              <w:rPr>
                <w:lang w:val="en-US"/>
              </w:rPr>
              <w:t>sản phẩm</w:t>
            </w:r>
            <w:r>
              <w:rPr>
                <w:lang w:val="en-US"/>
              </w:rPr>
              <w:t xml:space="preserve"> mới</w:t>
            </w:r>
          </w:p>
        </w:tc>
      </w:tr>
      <w:tr w:rsidR="00AD63D7" w14:paraId="371818B7" w14:textId="77777777" w:rsidTr="00E41A2A">
        <w:tc>
          <w:tcPr>
            <w:tcW w:w="3116" w:type="dxa"/>
          </w:tcPr>
          <w:p w14:paraId="51EEEDA0" w14:textId="5030999A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Sửa </w:t>
            </w:r>
            <w:r>
              <w:rPr>
                <w:lang w:val="en-US"/>
              </w:rPr>
              <w:t>sản phẩm</w:t>
            </w:r>
          </w:p>
        </w:tc>
        <w:tc>
          <w:tcPr>
            <w:tcW w:w="1274" w:type="dxa"/>
          </w:tcPr>
          <w:p w14:paraId="561EEDB6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7B92501B" w14:textId="07CB4564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Sửa thông tin </w:t>
            </w:r>
            <w:r>
              <w:rPr>
                <w:lang w:val="en-US"/>
              </w:rPr>
              <w:t>sản phẩm</w:t>
            </w:r>
          </w:p>
        </w:tc>
      </w:tr>
    </w:tbl>
    <w:p w14:paraId="46D1AE7C" w14:textId="7D254654" w:rsidR="00290F79" w:rsidRPr="00290F79" w:rsidRDefault="00290F79" w:rsidP="00290F79">
      <w:pPr>
        <w:rPr>
          <w:lang w:val="en-US"/>
        </w:rPr>
      </w:pPr>
    </w:p>
    <w:p w14:paraId="575F08A8" w14:textId="23F3ED94" w:rsidR="00290F79" w:rsidRPr="00290F79" w:rsidRDefault="00290F79" w:rsidP="00290F79">
      <w:pPr>
        <w:rPr>
          <w:lang w:val="en-US"/>
        </w:rPr>
      </w:pPr>
    </w:p>
    <w:p w14:paraId="06610163" w14:textId="58FE4791" w:rsidR="00290F79" w:rsidRDefault="00AD63D7" w:rsidP="00AD63D7">
      <w:pPr>
        <w:pStyle w:val="Heading3"/>
        <w:rPr>
          <w:lang w:val="en-US"/>
        </w:rPr>
      </w:pPr>
      <w:r>
        <w:rPr>
          <w:lang w:val="en-US"/>
        </w:rPr>
        <w:t>Màn hình thêm sản phẩm</w:t>
      </w:r>
    </w:p>
    <w:p w14:paraId="2E0C5E3E" w14:textId="2B883ED3" w:rsidR="00AD63D7" w:rsidRDefault="00AD63D7" w:rsidP="00AD63D7">
      <w:pPr>
        <w:rPr>
          <w:lang w:val="en-US"/>
        </w:rPr>
      </w:pPr>
    </w:p>
    <w:p w14:paraId="24DEF760" w14:textId="18C4E5BC" w:rsidR="00AD63D7" w:rsidRDefault="00AD63D7" w:rsidP="00AD63D7">
      <w:pPr>
        <w:rPr>
          <w:lang w:val="en-US"/>
        </w:rPr>
      </w:pPr>
    </w:p>
    <w:p w14:paraId="54AE1831" w14:textId="35E2E0CD" w:rsidR="00AD63D7" w:rsidRDefault="00AD63D7" w:rsidP="00AD63D7">
      <w:pPr>
        <w:rPr>
          <w:lang w:val="en-US"/>
        </w:rPr>
      </w:pPr>
    </w:p>
    <w:p w14:paraId="5BD6D982" w14:textId="5C63438A" w:rsidR="00AD63D7" w:rsidRDefault="00AD63D7" w:rsidP="00AD63D7">
      <w:pPr>
        <w:rPr>
          <w:lang w:val="en-US"/>
        </w:rPr>
      </w:pPr>
    </w:p>
    <w:p w14:paraId="6722F3E0" w14:textId="768B5FFB" w:rsidR="00AD63D7" w:rsidRPr="00AD63D7" w:rsidRDefault="00AD63D7" w:rsidP="00AD63D7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BEE27CD" wp14:editId="6A5991D0">
            <wp:simplePos x="0" y="0"/>
            <wp:positionH relativeFrom="column">
              <wp:posOffset>-731520</wp:posOffset>
            </wp:positionH>
            <wp:positionV relativeFrom="paragraph">
              <wp:posOffset>0</wp:posOffset>
            </wp:positionV>
            <wp:extent cx="7452360" cy="419163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C7D64" w14:textId="5713DF52" w:rsidR="00290F79" w:rsidRDefault="00AD63D7" w:rsidP="00290F79">
      <w:pPr>
        <w:rPr>
          <w:lang w:val="en-US"/>
        </w:rPr>
      </w:pPr>
      <w:r>
        <w:rPr>
          <w:lang w:val="en-US"/>
        </w:rPr>
        <w:t>Mô tả:</w:t>
      </w:r>
    </w:p>
    <w:p w14:paraId="306B426E" w14:textId="6ECB3490" w:rsidR="00AD63D7" w:rsidRDefault="00AD63D7" w:rsidP="00AD63D7">
      <w:pPr>
        <w:pStyle w:val="ListParagraph"/>
        <w:numPr>
          <w:ilvl w:val="0"/>
          <w:numId w:val="4"/>
        </w:numPr>
      </w:pPr>
      <w:r>
        <w:t>Cách sử dụng</w:t>
      </w:r>
    </w:p>
    <w:p w14:paraId="04AC699C" w14:textId="77C16C0E" w:rsidR="00AD63D7" w:rsidRDefault="00AD63D7" w:rsidP="00AD63D7">
      <w:pPr>
        <w:pStyle w:val="ListParagraph"/>
        <w:numPr>
          <w:ilvl w:val="0"/>
          <w:numId w:val="14"/>
        </w:numPr>
      </w:pPr>
      <w:r>
        <w:t>Thêm sản phẩm mới</w:t>
      </w:r>
    </w:p>
    <w:p w14:paraId="525B3C1D" w14:textId="29D71431" w:rsidR="00AD63D7" w:rsidRDefault="00AD63D7" w:rsidP="00AD63D7">
      <w:pPr>
        <w:pStyle w:val="ListParagraph"/>
        <w:numPr>
          <w:ilvl w:val="0"/>
          <w:numId w:val="4"/>
        </w:numPr>
      </w:pPr>
      <w:r>
        <w:t>Cách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AD63D7" w14:paraId="1BEEECAB" w14:textId="77777777" w:rsidTr="00E41A2A">
        <w:tc>
          <w:tcPr>
            <w:tcW w:w="3116" w:type="dxa"/>
          </w:tcPr>
          <w:p w14:paraId="62B64617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05ABDED7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2D908299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AD63D7" w14:paraId="6F7DE2A8" w14:textId="77777777" w:rsidTr="00E41A2A">
        <w:tc>
          <w:tcPr>
            <w:tcW w:w="3116" w:type="dxa"/>
          </w:tcPr>
          <w:p w14:paraId="37FA21BB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11ECD2F6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4565DA8B" w14:textId="7777777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AD63D7" w14:paraId="4CDB8D3D" w14:textId="77777777" w:rsidTr="00E41A2A">
        <w:tc>
          <w:tcPr>
            <w:tcW w:w="3116" w:type="dxa"/>
          </w:tcPr>
          <w:p w14:paraId="4B6D30E8" w14:textId="2B9BAFFE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>
              <w:rPr>
                <w:lang w:val="en-US"/>
              </w:rPr>
              <w:t>ên sản phẩm</w:t>
            </w:r>
          </w:p>
        </w:tc>
        <w:tc>
          <w:tcPr>
            <w:tcW w:w="1274" w:type="dxa"/>
          </w:tcPr>
          <w:p w14:paraId="36FA0115" w14:textId="75C47023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30086370" w14:textId="54B58471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Nhập tên sản phẩm</w:t>
            </w:r>
          </w:p>
        </w:tc>
      </w:tr>
      <w:tr w:rsidR="00AD63D7" w14:paraId="17B7FE66" w14:textId="77777777" w:rsidTr="00E41A2A">
        <w:tc>
          <w:tcPr>
            <w:tcW w:w="3116" w:type="dxa"/>
          </w:tcPr>
          <w:p w14:paraId="1DC636ED" w14:textId="37680410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Mã sản phẩm</w:t>
            </w:r>
          </w:p>
        </w:tc>
        <w:tc>
          <w:tcPr>
            <w:tcW w:w="1274" w:type="dxa"/>
          </w:tcPr>
          <w:p w14:paraId="5835ECCD" w14:textId="56FA2BE1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7CA51FC" w14:textId="1DD5BE34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Nhập mã sản phẩm</w:t>
            </w:r>
          </w:p>
        </w:tc>
      </w:tr>
      <w:tr w:rsidR="00AD63D7" w14:paraId="2B1C037C" w14:textId="77777777" w:rsidTr="00E41A2A">
        <w:tc>
          <w:tcPr>
            <w:tcW w:w="3116" w:type="dxa"/>
          </w:tcPr>
          <w:p w14:paraId="08A75E55" w14:textId="53451E13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Thương hiệu</w:t>
            </w:r>
          </w:p>
        </w:tc>
        <w:tc>
          <w:tcPr>
            <w:tcW w:w="1274" w:type="dxa"/>
          </w:tcPr>
          <w:p w14:paraId="17DA9D1A" w14:textId="6B70CF66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38C9A718" w14:textId="17F8BA34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Chọn thuong hiệu hiện có</w:t>
            </w:r>
          </w:p>
        </w:tc>
      </w:tr>
      <w:tr w:rsidR="00AD63D7" w14:paraId="4D9234FD" w14:textId="77777777" w:rsidTr="00E41A2A">
        <w:tc>
          <w:tcPr>
            <w:tcW w:w="3116" w:type="dxa"/>
          </w:tcPr>
          <w:p w14:paraId="49879D03" w14:textId="288DDADA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Danh mục sản phẩm</w:t>
            </w:r>
          </w:p>
        </w:tc>
        <w:tc>
          <w:tcPr>
            <w:tcW w:w="1274" w:type="dxa"/>
          </w:tcPr>
          <w:p w14:paraId="729F588C" w14:textId="3489784A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6614F89B" w14:textId="7876D4E7" w:rsidR="00AD63D7" w:rsidRDefault="00AD63D7" w:rsidP="00E41A2A">
            <w:pPr>
              <w:rPr>
                <w:lang w:val="en-US"/>
              </w:rPr>
            </w:pPr>
            <w:r>
              <w:rPr>
                <w:lang w:val="en-US"/>
              </w:rPr>
              <w:t>Chọn danh mục hiện có</w:t>
            </w:r>
          </w:p>
        </w:tc>
      </w:tr>
      <w:tr w:rsidR="00AD63D7" w14:paraId="7CF80634" w14:textId="77777777" w:rsidTr="00E41A2A">
        <w:tc>
          <w:tcPr>
            <w:tcW w:w="3116" w:type="dxa"/>
          </w:tcPr>
          <w:p w14:paraId="6540F692" w14:textId="17C9274A" w:rsidR="00AD63D7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274" w:type="dxa"/>
          </w:tcPr>
          <w:p w14:paraId="08403A00" w14:textId="18CF9158" w:rsidR="00AD63D7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2FDC840" w14:textId="1995DF3A" w:rsidR="00AD63D7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Giá sản phẩm</w:t>
            </w:r>
          </w:p>
        </w:tc>
      </w:tr>
      <w:tr w:rsidR="004D1048" w14:paraId="44FDED91" w14:textId="77777777" w:rsidTr="00E41A2A">
        <w:tc>
          <w:tcPr>
            <w:tcW w:w="3116" w:type="dxa"/>
          </w:tcPr>
          <w:p w14:paraId="4C4F2CB0" w14:textId="1CDF2319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Giá khuyến mãi</w:t>
            </w:r>
          </w:p>
        </w:tc>
        <w:tc>
          <w:tcPr>
            <w:tcW w:w="1274" w:type="dxa"/>
          </w:tcPr>
          <w:p w14:paraId="147248A9" w14:textId="07DC2C23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7F5A445F" w14:textId="01CEF414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Giá khuyến mãi</w:t>
            </w:r>
          </w:p>
        </w:tc>
      </w:tr>
      <w:tr w:rsidR="004D1048" w14:paraId="515F66ED" w14:textId="77777777" w:rsidTr="00E41A2A">
        <w:tc>
          <w:tcPr>
            <w:tcW w:w="3116" w:type="dxa"/>
          </w:tcPr>
          <w:p w14:paraId="1A018568" w14:textId="37E4E0E1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Xuất sứ</w:t>
            </w:r>
          </w:p>
        </w:tc>
        <w:tc>
          <w:tcPr>
            <w:tcW w:w="1274" w:type="dxa"/>
          </w:tcPr>
          <w:p w14:paraId="4767B6E1" w14:textId="0B60DDA0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70DFB63E" w14:textId="5CE4D08C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Nơi sản xuất sản phẩm</w:t>
            </w:r>
          </w:p>
        </w:tc>
      </w:tr>
      <w:tr w:rsidR="004D1048" w14:paraId="4DEB1C06" w14:textId="77777777" w:rsidTr="00E41A2A">
        <w:tc>
          <w:tcPr>
            <w:tcW w:w="3116" w:type="dxa"/>
          </w:tcPr>
          <w:p w14:paraId="02C133B1" w14:textId="5DA14103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Màu sắc</w:t>
            </w:r>
          </w:p>
        </w:tc>
        <w:tc>
          <w:tcPr>
            <w:tcW w:w="1274" w:type="dxa"/>
          </w:tcPr>
          <w:p w14:paraId="48E8B7EF" w14:textId="2E164500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2E5333B" w14:textId="5F48EDB6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Màu sắc của sản phẩm</w:t>
            </w:r>
          </w:p>
        </w:tc>
      </w:tr>
      <w:tr w:rsidR="004D1048" w14:paraId="50E7224D" w14:textId="77777777" w:rsidTr="00E41A2A">
        <w:tc>
          <w:tcPr>
            <w:tcW w:w="3116" w:type="dxa"/>
          </w:tcPr>
          <w:p w14:paraId="7C6E02DA" w14:textId="7F0B646D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Số lượng</w:t>
            </w:r>
          </w:p>
        </w:tc>
        <w:tc>
          <w:tcPr>
            <w:tcW w:w="1274" w:type="dxa"/>
          </w:tcPr>
          <w:p w14:paraId="23706673" w14:textId="6430EF16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0" w:type="dxa"/>
          </w:tcPr>
          <w:p w14:paraId="2A1709FE" w14:textId="103449D5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Số lượng của sản phẩm</w:t>
            </w:r>
          </w:p>
        </w:tc>
      </w:tr>
      <w:tr w:rsidR="004D1048" w14:paraId="2025643F" w14:textId="77777777" w:rsidTr="00E41A2A">
        <w:tc>
          <w:tcPr>
            <w:tcW w:w="3116" w:type="dxa"/>
          </w:tcPr>
          <w:p w14:paraId="1D5DAC1D" w14:textId="5C1F0A5B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Hình nền 1</w:t>
            </w:r>
          </w:p>
        </w:tc>
        <w:tc>
          <w:tcPr>
            <w:tcW w:w="1274" w:type="dxa"/>
          </w:tcPr>
          <w:p w14:paraId="2DA0A4C9" w14:textId="25338BD4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4960" w:type="dxa"/>
          </w:tcPr>
          <w:p w14:paraId="06DE7B1B" w14:textId="5F114869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Ảnh sản phẩm</w:t>
            </w:r>
          </w:p>
        </w:tc>
      </w:tr>
      <w:tr w:rsidR="004D1048" w14:paraId="39079AA7" w14:textId="77777777" w:rsidTr="00E41A2A">
        <w:tc>
          <w:tcPr>
            <w:tcW w:w="3116" w:type="dxa"/>
          </w:tcPr>
          <w:p w14:paraId="02ED8D8C" w14:textId="170D43B6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Hình nền 2 </w:t>
            </w:r>
          </w:p>
        </w:tc>
        <w:tc>
          <w:tcPr>
            <w:tcW w:w="1274" w:type="dxa"/>
          </w:tcPr>
          <w:p w14:paraId="6E5BD2A7" w14:textId="4E8C75B2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4960" w:type="dxa"/>
          </w:tcPr>
          <w:p w14:paraId="53AD439C" w14:textId="2750A6B4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Ảnh khác sản phẩm</w:t>
            </w:r>
          </w:p>
        </w:tc>
      </w:tr>
      <w:tr w:rsidR="004D1048" w14:paraId="4FDEF093" w14:textId="77777777" w:rsidTr="00E41A2A">
        <w:tc>
          <w:tcPr>
            <w:tcW w:w="3116" w:type="dxa"/>
          </w:tcPr>
          <w:p w14:paraId="444E1D4B" w14:textId="0E405686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Hình khác</w:t>
            </w:r>
          </w:p>
        </w:tc>
        <w:tc>
          <w:tcPr>
            <w:tcW w:w="1274" w:type="dxa"/>
          </w:tcPr>
          <w:p w14:paraId="03C68C9C" w14:textId="6C2817ED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file</w:t>
            </w:r>
          </w:p>
        </w:tc>
        <w:tc>
          <w:tcPr>
            <w:tcW w:w="4960" w:type="dxa"/>
          </w:tcPr>
          <w:p w14:paraId="730CDF49" w14:textId="12410F29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Các ảnh còn lại của sản phẩm</w:t>
            </w:r>
          </w:p>
        </w:tc>
      </w:tr>
      <w:tr w:rsidR="004D1048" w14:paraId="2EB9CF4C" w14:textId="77777777" w:rsidTr="00E41A2A">
        <w:tc>
          <w:tcPr>
            <w:tcW w:w="3116" w:type="dxa"/>
          </w:tcPr>
          <w:p w14:paraId="2BE60E31" w14:textId="09710A64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Mô tả ngắn</w:t>
            </w:r>
          </w:p>
        </w:tc>
        <w:tc>
          <w:tcPr>
            <w:tcW w:w="1274" w:type="dxa"/>
          </w:tcPr>
          <w:p w14:paraId="33BB264C" w14:textId="03E051C5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DB909CD" w14:textId="099D4935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Mô tả sơ sản phẩm</w:t>
            </w:r>
          </w:p>
        </w:tc>
      </w:tr>
      <w:tr w:rsidR="004D1048" w14:paraId="67C8B001" w14:textId="77777777" w:rsidTr="00E41A2A">
        <w:tc>
          <w:tcPr>
            <w:tcW w:w="3116" w:type="dxa"/>
          </w:tcPr>
          <w:p w14:paraId="6288A55B" w14:textId="748F6F85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Mô tả đầy đủ</w:t>
            </w:r>
          </w:p>
        </w:tc>
        <w:tc>
          <w:tcPr>
            <w:tcW w:w="1274" w:type="dxa"/>
          </w:tcPr>
          <w:p w14:paraId="2F3C899F" w14:textId="0CA47DF5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40787260" w14:textId="4FB5A750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Mô tả chi tiết thông tin sản phẩm</w:t>
            </w:r>
          </w:p>
        </w:tc>
      </w:tr>
      <w:tr w:rsidR="004D1048" w14:paraId="2417AD82" w14:textId="77777777" w:rsidTr="00E41A2A">
        <w:tc>
          <w:tcPr>
            <w:tcW w:w="3116" w:type="dxa"/>
          </w:tcPr>
          <w:p w14:paraId="632BEF66" w14:textId="3AD10CE8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Tạo</w:t>
            </w:r>
          </w:p>
        </w:tc>
        <w:tc>
          <w:tcPr>
            <w:tcW w:w="1274" w:type="dxa"/>
          </w:tcPr>
          <w:p w14:paraId="278BF812" w14:textId="2F94B40F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3FB8801D" w14:textId="74BEF22C" w:rsidR="004D1048" w:rsidRDefault="004D1048" w:rsidP="00E41A2A">
            <w:pPr>
              <w:rPr>
                <w:lang w:val="en-US"/>
              </w:rPr>
            </w:pPr>
            <w:r>
              <w:rPr>
                <w:lang w:val="en-US"/>
              </w:rPr>
              <w:t>Tạo sản phẩm mới</w:t>
            </w:r>
          </w:p>
        </w:tc>
      </w:tr>
    </w:tbl>
    <w:p w14:paraId="3B2E6B13" w14:textId="2F988680" w:rsidR="00AD63D7" w:rsidRDefault="004D1048" w:rsidP="004D1048">
      <w:pPr>
        <w:pStyle w:val="Heading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DD67EDE" wp14:editId="324AF3F7">
            <wp:simplePos x="0" y="0"/>
            <wp:positionH relativeFrom="margin">
              <wp:posOffset>-792480</wp:posOffset>
            </wp:positionH>
            <wp:positionV relativeFrom="paragraph">
              <wp:posOffset>335280</wp:posOffset>
            </wp:positionV>
            <wp:extent cx="7391400" cy="415734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thuộc tính sản phẩm</w:t>
      </w:r>
    </w:p>
    <w:p w14:paraId="6C5CA55A" w14:textId="32923F70" w:rsidR="004D1048" w:rsidRPr="004D1048" w:rsidRDefault="004D1048" w:rsidP="004D1048">
      <w:pPr>
        <w:rPr>
          <w:lang w:val="en-US"/>
        </w:rPr>
      </w:pPr>
    </w:p>
    <w:p w14:paraId="56BE5DC4" w14:textId="2E3DB44C" w:rsidR="00AD63D7" w:rsidRDefault="004D1048" w:rsidP="004D1048">
      <w:pPr>
        <w:rPr>
          <w:lang w:val="en-US"/>
        </w:rPr>
      </w:pPr>
      <w:r>
        <w:rPr>
          <w:lang w:val="en-US"/>
        </w:rPr>
        <w:t>Mô tả:</w:t>
      </w:r>
    </w:p>
    <w:p w14:paraId="103A8DE5" w14:textId="7335ABDE" w:rsidR="004D1048" w:rsidRDefault="004D1048" w:rsidP="004D1048">
      <w:pPr>
        <w:pStyle w:val="ListParagraph"/>
        <w:numPr>
          <w:ilvl w:val="0"/>
          <w:numId w:val="4"/>
        </w:numPr>
      </w:pPr>
      <w:r>
        <w:t>Cách sử dụng</w:t>
      </w:r>
    </w:p>
    <w:p w14:paraId="6D0F45CD" w14:textId="304F5570" w:rsidR="004D1048" w:rsidRDefault="004D1048" w:rsidP="004D1048">
      <w:pPr>
        <w:pStyle w:val="ListParagraph"/>
        <w:numPr>
          <w:ilvl w:val="0"/>
          <w:numId w:val="14"/>
        </w:numPr>
      </w:pPr>
      <w:r>
        <w:t>Hiển thị danh sách các thuộc tính hiện có</w:t>
      </w:r>
    </w:p>
    <w:p w14:paraId="6E8D7909" w14:textId="1A8905E3" w:rsidR="004D1048" w:rsidRDefault="004D1048" w:rsidP="004D1048">
      <w:pPr>
        <w:pStyle w:val="ListParagraph"/>
        <w:numPr>
          <w:ilvl w:val="0"/>
          <w:numId w:val="14"/>
        </w:numPr>
      </w:pPr>
      <w:r>
        <w:t>Lọc theo tên danh mục, ngày</w:t>
      </w:r>
    </w:p>
    <w:p w14:paraId="15B3A1AB" w14:textId="4281919D" w:rsidR="004D1048" w:rsidRDefault="004D1048" w:rsidP="004D1048">
      <w:pPr>
        <w:pStyle w:val="ListParagraph"/>
        <w:numPr>
          <w:ilvl w:val="0"/>
          <w:numId w:val="4"/>
        </w:numPr>
      </w:pPr>
      <w:r>
        <w:t xml:space="preserve">Cách </w:t>
      </w:r>
      <w:r w:rsidR="00D56914">
        <w:t>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D56914" w14:paraId="7D31FD67" w14:textId="77777777" w:rsidTr="00E41A2A">
        <w:tc>
          <w:tcPr>
            <w:tcW w:w="3116" w:type="dxa"/>
          </w:tcPr>
          <w:p w14:paraId="5BFBFCBB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6D1B8313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53805461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D56914" w14:paraId="6DC5CCFD" w14:textId="77777777" w:rsidTr="00E41A2A">
        <w:tc>
          <w:tcPr>
            <w:tcW w:w="3116" w:type="dxa"/>
          </w:tcPr>
          <w:p w14:paraId="01D35567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238002FF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00FFBB6C" w14:textId="77777777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D56914" w14:paraId="778BCA32" w14:textId="77777777" w:rsidTr="00E41A2A">
        <w:tc>
          <w:tcPr>
            <w:tcW w:w="3116" w:type="dxa"/>
          </w:tcPr>
          <w:p w14:paraId="7D6324B3" w14:textId="77FB59AF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Lọc theo danh mục</w:t>
            </w:r>
          </w:p>
        </w:tc>
        <w:tc>
          <w:tcPr>
            <w:tcW w:w="1274" w:type="dxa"/>
          </w:tcPr>
          <w:p w14:paraId="5F83F16B" w14:textId="00736BB8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63D18297" w14:textId="08F2DFC4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Hiển thị danh mục để lọc</w:t>
            </w:r>
          </w:p>
        </w:tc>
      </w:tr>
      <w:tr w:rsidR="00D56914" w14:paraId="730A4519" w14:textId="77777777" w:rsidTr="00E41A2A">
        <w:tc>
          <w:tcPr>
            <w:tcW w:w="3116" w:type="dxa"/>
          </w:tcPr>
          <w:p w14:paraId="38A718F1" w14:textId="18EA6ADA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Từ ngày</w:t>
            </w:r>
          </w:p>
        </w:tc>
        <w:tc>
          <w:tcPr>
            <w:tcW w:w="1274" w:type="dxa"/>
          </w:tcPr>
          <w:p w14:paraId="7D74AAE4" w14:textId="43BAB51E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60" w:type="dxa"/>
          </w:tcPr>
          <w:p w14:paraId="7FCCE8C2" w14:textId="1EABB98E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Hiển thị ngày bắt đầu muốn lọc</w:t>
            </w:r>
          </w:p>
        </w:tc>
      </w:tr>
      <w:tr w:rsidR="00D56914" w14:paraId="1A7F220C" w14:textId="77777777" w:rsidTr="00E41A2A">
        <w:tc>
          <w:tcPr>
            <w:tcW w:w="3116" w:type="dxa"/>
          </w:tcPr>
          <w:p w14:paraId="4A0E7CC9" w14:textId="54159546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Đến ngày</w:t>
            </w:r>
          </w:p>
        </w:tc>
        <w:tc>
          <w:tcPr>
            <w:tcW w:w="1274" w:type="dxa"/>
          </w:tcPr>
          <w:p w14:paraId="28D60490" w14:textId="7E23491C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960" w:type="dxa"/>
          </w:tcPr>
          <w:p w14:paraId="3579BE1D" w14:textId="0EB2C18A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Hiển thị ngày kết thúc muốn lọc</w:t>
            </w:r>
          </w:p>
        </w:tc>
      </w:tr>
      <w:tr w:rsidR="00D56914" w14:paraId="64EF9D09" w14:textId="77777777" w:rsidTr="00E41A2A">
        <w:tc>
          <w:tcPr>
            <w:tcW w:w="3116" w:type="dxa"/>
          </w:tcPr>
          <w:p w14:paraId="14F7B97B" w14:textId="0E39B241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Lọc</w:t>
            </w:r>
          </w:p>
        </w:tc>
        <w:tc>
          <w:tcPr>
            <w:tcW w:w="1274" w:type="dxa"/>
          </w:tcPr>
          <w:p w14:paraId="7E9360D2" w14:textId="1B6DB5F0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76F660E1" w14:textId="37F791CB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Lọc sản phẩm</w:t>
            </w:r>
          </w:p>
        </w:tc>
      </w:tr>
      <w:tr w:rsidR="00D56914" w14:paraId="4F3F23B5" w14:textId="77777777" w:rsidTr="00E41A2A">
        <w:tc>
          <w:tcPr>
            <w:tcW w:w="3116" w:type="dxa"/>
          </w:tcPr>
          <w:p w14:paraId="625716B9" w14:textId="2018389C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1274" w:type="dxa"/>
          </w:tcPr>
          <w:p w14:paraId="420F98FD" w14:textId="1AB72E51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4960" w:type="dxa"/>
          </w:tcPr>
          <w:p w14:paraId="6B6CFD52" w14:textId="330B669E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Hiển thị danh sách thuộc tính</w:t>
            </w:r>
          </w:p>
        </w:tc>
      </w:tr>
      <w:tr w:rsidR="00D56914" w14:paraId="5A3D95A6" w14:textId="77777777" w:rsidTr="00E41A2A">
        <w:tc>
          <w:tcPr>
            <w:tcW w:w="3116" w:type="dxa"/>
          </w:tcPr>
          <w:p w14:paraId="138B2B20" w14:textId="696867B5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  <w:tc>
          <w:tcPr>
            <w:tcW w:w="1274" w:type="dxa"/>
          </w:tcPr>
          <w:p w14:paraId="5D021F39" w14:textId="4617AF18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3574BB2E" w14:textId="45EB6201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Sửa thông tin thuộc tính</w:t>
            </w:r>
          </w:p>
        </w:tc>
      </w:tr>
      <w:tr w:rsidR="00D56914" w14:paraId="696755D3" w14:textId="77777777" w:rsidTr="00E41A2A">
        <w:tc>
          <w:tcPr>
            <w:tcW w:w="3116" w:type="dxa"/>
          </w:tcPr>
          <w:p w14:paraId="17104DD8" w14:textId="2CF5E773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Thêm thuộc tính</w:t>
            </w:r>
          </w:p>
        </w:tc>
        <w:tc>
          <w:tcPr>
            <w:tcW w:w="1274" w:type="dxa"/>
          </w:tcPr>
          <w:p w14:paraId="678716A2" w14:textId="7004FF01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447C2369" w14:textId="07AA3CBF" w:rsidR="00D56914" w:rsidRDefault="00D56914" w:rsidP="00E41A2A">
            <w:pPr>
              <w:rPr>
                <w:lang w:val="en-US"/>
              </w:rPr>
            </w:pPr>
            <w:r>
              <w:rPr>
                <w:lang w:val="en-US"/>
              </w:rPr>
              <w:t>Thêm thuộc tính mới</w:t>
            </w:r>
          </w:p>
        </w:tc>
      </w:tr>
    </w:tbl>
    <w:p w14:paraId="7FBC06D4" w14:textId="77777777" w:rsidR="00D56914" w:rsidRPr="004D1048" w:rsidRDefault="00D56914" w:rsidP="00D56914">
      <w:pPr>
        <w:pStyle w:val="ListParagraph"/>
        <w:ind w:left="1080"/>
      </w:pPr>
    </w:p>
    <w:p w14:paraId="0BC4FF0E" w14:textId="6736CD19" w:rsidR="00290F79" w:rsidRDefault="00E17FCC" w:rsidP="00BF009F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19EBEFC" wp14:editId="4A5382FD">
            <wp:simplePos x="0" y="0"/>
            <wp:positionH relativeFrom="column">
              <wp:posOffset>-762000</wp:posOffset>
            </wp:positionH>
            <wp:positionV relativeFrom="paragraph">
              <wp:posOffset>255270</wp:posOffset>
            </wp:positionV>
            <wp:extent cx="7396480" cy="416052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09F">
        <w:rPr>
          <w:lang w:val="en-US"/>
        </w:rPr>
        <w:t>Màn hình thêm thuộc tính</w:t>
      </w:r>
    </w:p>
    <w:p w14:paraId="167E628D" w14:textId="4412BD02" w:rsidR="00BF009F" w:rsidRPr="00BF009F" w:rsidRDefault="00BF009F" w:rsidP="00BF009F">
      <w:pPr>
        <w:rPr>
          <w:lang w:val="en-US"/>
        </w:rPr>
      </w:pPr>
    </w:p>
    <w:p w14:paraId="114826EF" w14:textId="5B2F40DC" w:rsidR="00BF009F" w:rsidRPr="00BF009F" w:rsidRDefault="00BF009F" w:rsidP="00BF009F">
      <w:pPr>
        <w:rPr>
          <w:lang w:val="en-US"/>
        </w:rPr>
      </w:pPr>
    </w:p>
    <w:p w14:paraId="13ADB6FA" w14:textId="0CF8D513" w:rsidR="00290F79" w:rsidRDefault="00BF009F" w:rsidP="00290F79">
      <w:pPr>
        <w:rPr>
          <w:lang w:val="en-US"/>
        </w:rPr>
      </w:pPr>
      <w:r>
        <w:rPr>
          <w:lang w:val="en-US"/>
        </w:rPr>
        <w:t>Mô tả:</w:t>
      </w:r>
    </w:p>
    <w:p w14:paraId="4112DF24" w14:textId="738F82F1" w:rsidR="00BF009F" w:rsidRDefault="00BF009F" w:rsidP="00BF009F">
      <w:pPr>
        <w:pStyle w:val="ListParagraph"/>
        <w:numPr>
          <w:ilvl w:val="0"/>
          <w:numId w:val="4"/>
        </w:numPr>
      </w:pPr>
      <w:r>
        <w:t>Cách sử dụng</w:t>
      </w:r>
    </w:p>
    <w:p w14:paraId="639F54FB" w14:textId="6C9AFE6E" w:rsidR="00BF009F" w:rsidRDefault="00BF009F" w:rsidP="00BF009F">
      <w:pPr>
        <w:pStyle w:val="ListParagraph"/>
        <w:numPr>
          <w:ilvl w:val="0"/>
          <w:numId w:val="14"/>
        </w:numPr>
      </w:pPr>
      <w:r>
        <w:t>Thêm thuộc tính mới</w:t>
      </w:r>
    </w:p>
    <w:p w14:paraId="111FAA90" w14:textId="46853007" w:rsidR="00BF009F" w:rsidRDefault="00BF009F" w:rsidP="00BF009F">
      <w:pPr>
        <w:pStyle w:val="ListParagraph"/>
        <w:numPr>
          <w:ilvl w:val="0"/>
          <w:numId w:val="4"/>
        </w:numPr>
      </w:pPr>
      <w:r>
        <w:t>Cách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BF009F" w14:paraId="1220B609" w14:textId="77777777" w:rsidTr="00E41A2A">
        <w:tc>
          <w:tcPr>
            <w:tcW w:w="3116" w:type="dxa"/>
          </w:tcPr>
          <w:p w14:paraId="4D0E917F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42F0A5AE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2510D74F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BF009F" w14:paraId="56ED8D76" w14:textId="77777777" w:rsidTr="00E41A2A">
        <w:tc>
          <w:tcPr>
            <w:tcW w:w="3116" w:type="dxa"/>
          </w:tcPr>
          <w:p w14:paraId="0BF443ED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34DE879B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58051B1A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BF009F" w14:paraId="294155FB" w14:textId="77777777" w:rsidTr="00E41A2A">
        <w:tc>
          <w:tcPr>
            <w:tcW w:w="3116" w:type="dxa"/>
          </w:tcPr>
          <w:p w14:paraId="7258B99C" w14:textId="4F7BC14D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Tên thuộc tính</w:t>
            </w:r>
          </w:p>
        </w:tc>
        <w:tc>
          <w:tcPr>
            <w:tcW w:w="1274" w:type="dxa"/>
          </w:tcPr>
          <w:p w14:paraId="50D59C64" w14:textId="2600B842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DDD98F2" w14:textId="081C4393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Nhập tên thuộc tính</w:t>
            </w:r>
          </w:p>
        </w:tc>
      </w:tr>
      <w:tr w:rsidR="00BF009F" w14:paraId="5CAE7E5F" w14:textId="77777777" w:rsidTr="00E41A2A">
        <w:tc>
          <w:tcPr>
            <w:tcW w:w="3116" w:type="dxa"/>
          </w:tcPr>
          <w:p w14:paraId="4A8C3E66" w14:textId="1BB1BA67" w:rsidR="00BF009F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Danh mục</w:t>
            </w:r>
          </w:p>
        </w:tc>
        <w:tc>
          <w:tcPr>
            <w:tcW w:w="1274" w:type="dxa"/>
          </w:tcPr>
          <w:p w14:paraId="01429C16" w14:textId="2AAD09A5" w:rsidR="00BF009F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736AA0FA" w14:textId="641E5F35" w:rsidR="00BF009F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Hiển thị danh sách danh mục</w:t>
            </w:r>
          </w:p>
        </w:tc>
      </w:tr>
      <w:tr w:rsidR="00BF009F" w14:paraId="74947B6B" w14:textId="77777777" w:rsidTr="00E41A2A">
        <w:tc>
          <w:tcPr>
            <w:tcW w:w="3116" w:type="dxa"/>
          </w:tcPr>
          <w:p w14:paraId="2D32E8F1" w14:textId="6DDC01F1" w:rsidR="00BF009F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Tạo</w:t>
            </w:r>
          </w:p>
        </w:tc>
        <w:tc>
          <w:tcPr>
            <w:tcW w:w="1274" w:type="dxa"/>
          </w:tcPr>
          <w:p w14:paraId="151F24A5" w14:textId="77777777" w:rsidR="00BF009F" w:rsidRDefault="00BF009F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66CD7F2B" w14:textId="0F4573F8" w:rsidR="00BF009F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Tạo thuộc tính mới cho danh mục</w:t>
            </w:r>
          </w:p>
        </w:tc>
      </w:tr>
    </w:tbl>
    <w:p w14:paraId="7E904C90" w14:textId="50B53E9D" w:rsidR="00BF009F" w:rsidRPr="00BF009F" w:rsidRDefault="00BF009F" w:rsidP="00BF009F">
      <w:pPr>
        <w:pStyle w:val="ListParagraph"/>
        <w:ind w:left="1080"/>
      </w:pPr>
    </w:p>
    <w:p w14:paraId="69CB4EBD" w14:textId="202D90C2" w:rsidR="00290F79" w:rsidRDefault="00E17FCC" w:rsidP="00E17FCC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56C1C52" wp14:editId="55220BD8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7369175" cy="4145280"/>
            <wp:effectExtent l="0" t="0" r="3175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917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Tài khoản</w:t>
      </w:r>
    </w:p>
    <w:p w14:paraId="0E03F258" w14:textId="19C182C9" w:rsidR="00E17FCC" w:rsidRPr="00E17FCC" w:rsidRDefault="00E17FCC" w:rsidP="00E17FCC">
      <w:pPr>
        <w:rPr>
          <w:lang w:val="en-US"/>
        </w:rPr>
      </w:pPr>
    </w:p>
    <w:p w14:paraId="73A4B9B5" w14:textId="50E15759" w:rsidR="00290F79" w:rsidRDefault="00E17FCC" w:rsidP="00290F79">
      <w:pPr>
        <w:rPr>
          <w:lang w:val="en-US"/>
        </w:rPr>
      </w:pPr>
      <w:r>
        <w:rPr>
          <w:lang w:val="en-US"/>
        </w:rPr>
        <w:t>Mô tả:</w:t>
      </w:r>
    </w:p>
    <w:p w14:paraId="6FE0DB34" w14:textId="384F9DA4" w:rsidR="00E17FCC" w:rsidRDefault="00E17FCC" w:rsidP="00E17FCC">
      <w:pPr>
        <w:pStyle w:val="ListParagraph"/>
        <w:numPr>
          <w:ilvl w:val="0"/>
          <w:numId w:val="4"/>
        </w:numPr>
      </w:pPr>
      <w:r>
        <w:t>Cách sử dụng</w:t>
      </w:r>
    </w:p>
    <w:p w14:paraId="615F6C13" w14:textId="3306E8CC" w:rsidR="00E17FCC" w:rsidRDefault="00E17FCC" w:rsidP="00E17FCC">
      <w:pPr>
        <w:pStyle w:val="ListParagraph"/>
        <w:numPr>
          <w:ilvl w:val="0"/>
          <w:numId w:val="14"/>
        </w:numPr>
      </w:pPr>
      <w:r>
        <w:t>Hiển thị danh sách tài khoản</w:t>
      </w:r>
    </w:p>
    <w:p w14:paraId="2B1DB825" w14:textId="5B65FC3C" w:rsidR="00E17FCC" w:rsidRDefault="00E17FCC" w:rsidP="00E17FCC">
      <w:pPr>
        <w:pStyle w:val="ListParagraph"/>
        <w:numPr>
          <w:ilvl w:val="0"/>
          <w:numId w:val="14"/>
        </w:numPr>
      </w:pPr>
      <w:r>
        <w:t>Thêm tài khoản</w:t>
      </w:r>
    </w:p>
    <w:p w14:paraId="728A69ED" w14:textId="01E3BFED" w:rsidR="00E17FCC" w:rsidRDefault="00E17FCC" w:rsidP="00E17FCC">
      <w:pPr>
        <w:pStyle w:val="ListParagraph"/>
        <w:numPr>
          <w:ilvl w:val="0"/>
          <w:numId w:val="4"/>
        </w:numPr>
      </w:pPr>
      <w:r>
        <w:t>Cách xử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E17FCC" w14:paraId="761FA6AA" w14:textId="77777777" w:rsidTr="00E41A2A">
        <w:tc>
          <w:tcPr>
            <w:tcW w:w="3116" w:type="dxa"/>
          </w:tcPr>
          <w:p w14:paraId="1CF17F3E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77AB391F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7EBB6507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E17FCC" w14:paraId="4D05AD13" w14:textId="77777777" w:rsidTr="00E41A2A">
        <w:tc>
          <w:tcPr>
            <w:tcW w:w="3116" w:type="dxa"/>
          </w:tcPr>
          <w:p w14:paraId="3749C1F7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</w:t>
            </w:r>
          </w:p>
        </w:tc>
        <w:tc>
          <w:tcPr>
            <w:tcW w:w="1274" w:type="dxa"/>
          </w:tcPr>
          <w:p w14:paraId="23A30476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3FEEF3A4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Tiêu đề trang hiện tại</w:t>
            </w:r>
          </w:p>
        </w:tc>
      </w:tr>
      <w:tr w:rsidR="00E17FCC" w14:paraId="0EE414C4" w14:textId="77777777" w:rsidTr="00E41A2A">
        <w:tc>
          <w:tcPr>
            <w:tcW w:w="3116" w:type="dxa"/>
          </w:tcPr>
          <w:p w14:paraId="6DCD8B37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1274" w:type="dxa"/>
          </w:tcPr>
          <w:p w14:paraId="0162AA9B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4960" w:type="dxa"/>
          </w:tcPr>
          <w:p w14:paraId="4137A5E5" w14:textId="1CF14CBA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Hiển thị </w:t>
            </w:r>
            <w:r>
              <w:rPr>
                <w:lang w:val="en-US"/>
              </w:rPr>
              <w:t>danh sách tài khoản hiện tại</w:t>
            </w:r>
          </w:p>
        </w:tc>
      </w:tr>
      <w:tr w:rsidR="00E17FCC" w14:paraId="4A80BD76" w14:textId="77777777" w:rsidTr="00E41A2A">
        <w:tc>
          <w:tcPr>
            <w:tcW w:w="3116" w:type="dxa"/>
          </w:tcPr>
          <w:p w14:paraId="5EFD6896" w14:textId="372D99FD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Thêm tài khoản mới</w:t>
            </w:r>
          </w:p>
        </w:tc>
        <w:tc>
          <w:tcPr>
            <w:tcW w:w="1274" w:type="dxa"/>
          </w:tcPr>
          <w:p w14:paraId="3AA223F9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794AED5B" w14:textId="416D610A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Chuyển tới trang thêm tài khoản</w:t>
            </w:r>
          </w:p>
        </w:tc>
      </w:tr>
      <w:tr w:rsidR="00E17FCC" w14:paraId="1E66BC82" w14:textId="77777777" w:rsidTr="00E41A2A">
        <w:tc>
          <w:tcPr>
            <w:tcW w:w="3116" w:type="dxa"/>
          </w:tcPr>
          <w:p w14:paraId="47F12604" w14:textId="2D3F7791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Sửa thông tin</w:t>
            </w:r>
          </w:p>
        </w:tc>
        <w:tc>
          <w:tcPr>
            <w:tcW w:w="1274" w:type="dxa"/>
          </w:tcPr>
          <w:p w14:paraId="094C529B" w14:textId="77777777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5009AE0B" w14:textId="57383E30" w:rsidR="00E17FCC" w:rsidRDefault="00E17FCC" w:rsidP="00E41A2A">
            <w:pPr>
              <w:rPr>
                <w:lang w:val="en-US"/>
              </w:rPr>
            </w:pPr>
            <w:r>
              <w:rPr>
                <w:lang w:val="en-US"/>
              </w:rPr>
              <w:t>Sửa thông t</w:t>
            </w:r>
            <w:r w:rsidR="00FF01EC">
              <w:rPr>
                <w:lang w:val="en-US"/>
              </w:rPr>
              <w:t>i</w:t>
            </w:r>
            <w:r>
              <w:rPr>
                <w:lang w:val="en-US"/>
              </w:rPr>
              <w:t>n tài khoản</w:t>
            </w:r>
          </w:p>
        </w:tc>
      </w:tr>
      <w:tr w:rsidR="00E17FCC" w14:paraId="6A2E2BAF" w14:textId="77777777" w:rsidTr="00E41A2A">
        <w:tc>
          <w:tcPr>
            <w:tcW w:w="3116" w:type="dxa"/>
          </w:tcPr>
          <w:p w14:paraId="011A02F2" w14:textId="700B7789" w:rsidR="00E17FC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Xem chi tiết</w:t>
            </w:r>
          </w:p>
        </w:tc>
        <w:tc>
          <w:tcPr>
            <w:tcW w:w="1274" w:type="dxa"/>
          </w:tcPr>
          <w:p w14:paraId="5DEFB85B" w14:textId="256C9FC0" w:rsidR="00E17FC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50806EF9" w14:textId="77D5B654" w:rsidR="00E17FC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Xem thông tin chi tiết tài khoản</w:t>
            </w:r>
          </w:p>
        </w:tc>
      </w:tr>
    </w:tbl>
    <w:p w14:paraId="19469BDA" w14:textId="74441930" w:rsidR="00E17FCC" w:rsidRDefault="00E17FCC" w:rsidP="00FF01EC"/>
    <w:p w14:paraId="57E470BE" w14:textId="0F172338" w:rsidR="00FF01EC" w:rsidRDefault="00FF01EC" w:rsidP="00FF01EC">
      <w:pPr>
        <w:pStyle w:val="Heading3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222A906" wp14:editId="05AECC6D">
            <wp:simplePos x="0" y="0"/>
            <wp:positionH relativeFrom="page">
              <wp:align>left</wp:align>
            </wp:positionH>
            <wp:positionV relativeFrom="paragraph">
              <wp:posOffset>344170</wp:posOffset>
            </wp:positionV>
            <wp:extent cx="7477125" cy="4206240"/>
            <wp:effectExtent l="0" t="0" r="9525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Màn hình thêm tài khoản</w:t>
      </w:r>
    </w:p>
    <w:p w14:paraId="3CA48A5D" w14:textId="1DE5241A" w:rsidR="00FF01EC" w:rsidRDefault="00FF01EC" w:rsidP="00FF01EC">
      <w:pPr>
        <w:rPr>
          <w:lang w:val="en-US"/>
        </w:rPr>
      </w:pPr>
    </w:p>
    <w:p w14:paraId="7AA6BD41" w14:textId="3966780F" w:rsidR="00FF01EC" w:rsidRDefault="00FF01EC" w:rsidP="00FF01EC">
      <w:pPr>
        <w:rPr>
          <w:lang w:val="en-US"/>
        </w:rPr>
      </w:pPr>
      <w:r>
        <w:rPr>
          <w:lang w:val="en-US"/>
        </w:rPr>
        <w:t>Mô tả:</w:t>
      </w:r>
    </w:p>
    <w:p w14:paraId="2B18A813" w14:textId="2F969BEF" w:rsidR="00FF01EC" w:rsidRDefault="00FF01EC" w:rsidP="00FF01EC">
      <w:pPr>
        <w:pStyle w:val="ListParagraph"/>
        <w:numPr>
          <w:ilvl w:val="0"/>
          <w:numId w:val="4"/>
        </w:numPr>
      </w:pPr>
      <w:r>
        <w:t>Cách sử dụng:</w:t>
      </w:r>
    </w:p>
    <w:p w14:paraId="3FE8FE3C" w14:textId="52111C16" w:rsidR="00FF01EC" w:rsidRDefault="00FF01EC" w:rsidP="00FF01EC">
      <w:pPr>
        <w:pStyle w:val="ListParagraph"/>
        <w:numPr>
          <w:ilvl w:val="0"/>
          <w:numId w:val="14"/>
        </w:numPr>
      </w:pPr>
      <w:r>
        <w:t>Popup thêm tài khoản mới</w:t>
      </w:r>
    </w:p>
    <w:p w14:paraId="756F5C51" w14:textId="4BD558C4" w:rsidR="00FF01EC" w:rsidRDefault="00FF01EC" w:rsidP="00FF01EC">
      <w:pPr>
        <w:pStyle w:val="ListParagraph"/>
        <w:numPr>
          <w:ilvl w:val="0"/>
          <w:numId w:val="4"/>
        </w:numPr>
      </w:pPr>
      <w:r>
        <w:t>Cách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274"/>
        <w:gridCol w:w="4960"/>
      </w:tblGrid>
      <w:tr w:rsidR="00FF01EC" w14:paraId="552F05DE" w14:textId="77777777" w:rsidTr="00E41A2A">
        <w:tc>
          <w:tcPr>
            <w:tcW w:w="3116" w:type="dxa"/>
          </w:tcPr>
          <w:p w14:paraId="36B245AD" w14:textId="77777777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Tên</w:t>
            </w:r>
          </w:p>
        </w:tc>
        <w:tc>
          <w:tcPr>
            <w:tcW w:w="1274" w:type="dxa"/>
          </w:tcPr>
          <w:p w14:paraId="7027D104" w14:textId="77777777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Kiểu</w:t>
            </w:r>
          </w:p>
        </w:tc>
        <w:tc>
          <w:tcPr>
            <w:tcW w:w="4960" w:type="dxa"/>
          </w:tcPr>
          <w:p w14:paraId="428A781F" w14:textId="77777777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Mô tả</w:t>
            </w:r>
          </w:p>
        </w:tc>
      </w:tr>
      <w:tr w:rsidR="00FF01EC" w14:paraId="09D0220F" w14:textId="77777777" w:rsidTr="00E41A2A">
        <w:tc>
          <w:tcPr>
            <w:tcW w:w="3116" w:type="dxa"/>
          </w:tcPr>
          <w:p w14:paraId="0800EFDE" w14:textId="450181BE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Tiêu đề </w:t>
            </w:r>
            <w:r>
              <w:rPr>
                <w:lang w:val="en-US"/>
              </w:rPr>
              <w:t>popup</w:t>
            </w:r>
          </w:p>
        </w:tc>
        <w:tc>
          <w:tcPr>
            <w:tcW w:w="1274" w:type="dxa"/>
          </w:tcPr>
          <w:p w14:paraId="26FEBF70" w14:textId="77777777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1602F079" w14:textId="21774CD2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Tiêu đề </w:t>
            </w:r>
            <w:r>
              <w:rPr>
                <w:lang w:val="en-US"/>
              </w:rPr>
              <w:t>popup hiện tại</w:t>
            </w:r>
          </w:p>
        </w:tc>
      </w:tr>
      <w:tr w:rsidR="00FF01EC" w14:paraId="06B9C647" w14:textId="77777777" w:rsidTr="00E41A2A">
        <w:tc>
          <w:tcPr>
            <w:tcW w:w="3116" w:type="dxa"/>
          </w:tcPr>
          <w:p w14:paraId="10B75399" w14:textId="3BA830B1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Họ và tên</w:t>
            </w:r>
          </w:p>
        </w:tc>
        <w:tc>
          <w:tcPr>
            <w:tcW w:w="1274" w:type="dxa"/>
          </w:tcPr>
          <w:p w14:paraId="640EC642" w14:textId="45C5822E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25D8BC3A" w14:textId="6D276453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Nhập họ và tên tài khoản</w:t>
            </w:r>
          </w:p>
        </w:tc>
      </w:tr>
      <w:tr w:rsidR="00FF01EC" w14:paraId="4DA9BE01" w14:textId="77777777" w:rsidTr="00E41A2A">
        <w:tc>
          <w:tcPr>
            <w:tcW w:w="3116" w:type="dxa"/>
          </w:tcPr>
          <w:p w14:paraId="1FF85707" w14:textId="724769BF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Email đăng nhập</w:t>
            </w:r>
          </w:p>
        </w:tc>
        <w:tc>
          <w:tcPr>
            <w:tcW w:w="1274" w:type="dxa"/>
          </w:tcPr>
          <w:p w14:paraId="152F7B17" w14:textId="7CFD14A5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5991E923" w14:textId="57B66CFE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Nhập email để tạo</w:t>
            </w:r>
          </w:p>
        </w:tc>
      </w:tr>
      <w:tr w:rsidR="00FF01EC" w14:paraId="43B13DD7" w14:textId="77777777" w:rsidTr="00E41A2A">
        <w:tc>
          <w:tcPr>
            <w:tcW w:w="3116" w:type="dxa"/>
          </w:tcPr>
          <w:p w14:paraId="03EB017C" w14:textId="0690BC10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Số điện thoại</w:t>
            </w:r>
          </w:p>
        </w:tc>
        <w:tc>
          <w:tcPr>
            <w:tcW w:w="1274" w:type="dxa"/>
          </w:tcPr>
          <w:p w14:paraId="69A4B2B5" w14:textId="4A6AAD68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4960" w:type="dxa"/>
          </w:tcPr>
          <w:p w14:paraId="6E68C096" w14:textId="60070D23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 xml:space="preserve">Nhập số điện thoại </w:t>
            </w:r>
          </w:p>
        </w:tc>
      </w:tr>
      <w:tr w:rsidR="00FF01EC" w14:paraId="2B928939" w14:textId="77777777" w:rsidTr="00E41A2A">
        <w:tc>
          <w:tcPr>
            <w:tcW w:w="3116" w:type="dxa"/>
          </w:tcPr>
          <w:p w14:paraId="019E4AFC" w14:textId="68758816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Tỉnh, Thành phố</w:t>
            </w:r>
          </w:p>
        </w:tc>
        <w:tc>
          <w:tcPr>
            <w:tcW w:w="1274" w:type="dxa"/>
          </w:tcPr>
          <w:p w14:paraId="30AF4BE9" w14:textId="0603B66A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5000037C" w14:textId="5EBC0A76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Chọn tỉnh thành phố hiện tại</w:t>
            </w:r>
          </w:p>
        </w:tc>
      </w:tr>
      <w:tr w:rsidR="00FF01EC" w14:paraId="6D5885C3" w14:textId="77777777" w:rsidTr="00E41A2A">
        <w:tc>
          <w:tcPr>
            <w:tcW w:w="3116" w:type="dxa"/>
          </w:tcPr>
          <w:p w14:paraId="2C4980C5" w14:textId="367957EF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Huyện, quận</w:t>
            </w:r>
          </w:p>
        </w:tc>
        <w:tc>
          <w:tcPr>
            <w:tcW w:w="1274" w:type="dxa"/>
          </w:tcPr>
          <w:p w14:paraId="1ADDC3D6" w14:textId="2401E4F1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48AE9A0B" w14:textId="7DE80D8B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Chọn quận huyện hiện tại</w:t>
            </w:r>
          </w:p>
        </w:tc>
      </w:tr>
      <w:tr w:rsidR="00FF01EC" w14:paraId="18C03923" w14:textId="77777777" w:rsidTr="00E41A2A">
        <w:tc>
          <w:tcPr>
            <w:tcW w:w="3116" w:type="dxa"/>
          </w:tcPr>
          <w:p w14:paraId="0CD268E8" w14:textId="426FC3E1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Xã, phường</w:t>
            </w:r>
          </w:p>
        </w:tc>
        <w:tc>
          <w:tcPr>
            <w:tcW w:w="1274" w:type="dxa"/>
          </w:tcPr>
          <w:p w14:paraId="7F0F4CDE" w14:textId="345A0486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0904D085" w14:textId="5FEC4656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Chọn xã phường hiện tại</w:t>
            </w:r>
          </w:p>
        </w:tc>
      </w:tr>
      <w:tr w:rsidR="00FF01EC" w14:paraId="319D23B2" w14:textId="77777777" w:rsidTr="00E41A2A">
        <w:tc>
          <w:tcPr>
            <w:tcW w:w="3116" w:type="dxa"/>
          </w:tcPr>
          <w:p w14:paraId="4BFDE869" w14:textId="00E50A17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Số nhà đường</w:t>
            </w:r>
          </w:p>
        </w:tc>
        <w:tc>
          <w:tcPr>
            <w:tcW w:w="1274" w:type="dxa"/>
          </w:tcPr>
          <w:p w14:paraId="66C9EA58" w14:textId="19EEC53D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4960" w:type="dxa"/>
          </w:tcPr>
          <w:p w14:paraId="6B3028E1" w14:textId="482A3D8F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Nhập địa chỉ chi tiết</w:t>
            </w:r>
          </w:p>
        </w:tc>
      </w:tr>
      <w:tr w:rsidR="00FF01EC" w14:paraId="4D3B35E4" w14:textId="77777777" w:rsidTr="00E41A2A">
        <w:tc>
          <w:tcPr>
            <w:tcW w:w="3116" w:type="dxa"/>
          </w:tcPr>
          <w:p w14:paraId="27BE6593" w14:textId="59640970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Mật khẩu</w:t>
            </w:r>
          </w:p>
        </w:tc>
        <w:tc>
          <w:tcPr>
            <w:tcW w:w="1274" w:type="dxa"/>
          </w:tcPr>
          <w:p w14:paraId="4E4B844E" w14:textId="6A2DB378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960" w:type="dxa"/>
          </w:tcPr>
          <w:p w14:paraId="421F7E40" w14:textId="6D9CF643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Nhập mật khẩu</w:t>
            </w:r>
          </w:p>
        </w:tc>
      </w:tr>
      <w:tr w:rsidR="00FF01EC" w14:paraId="6BE3CA8D" w14:textId="77777777" w:rsidTr="00E41A2A">
        <w:tc>
          <w:tcPr>
            <w:tcW w:w="3116" w:type="dxa"/>
          </w:tcPr>
          <w:p w14:paraId="0DD2B31F" w14:textId="415E9F20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Xác nhận mật khẩu</w:t>
            </w:r>
          </w:p>
        </w:tc>
        <w:tc>
          <w:tcPr>
            <w:tcW w:w="1274" w:type="dxa"/>
          </w:tcPr>
          <w:p w14:paraId="672E6714" w14:textId="4314843C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960" w:type="dxa"/>
          </w:tcPr>
          <w:p w14:paraId="7A355AA8" w14:textId="738041D0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Nhập xác nhận mật khẩu</w:t>
            </w:r>
          </w:p>
        </w:tc>
      </w:tr>
      <w:tr w:rsidR="00FF01EC" w14:paraId="050CACD0" w14:textId="77777777" w:rsidTr="00E41A2A">
        <w:tc>
          <w:tcPr>
            <w:tcW w:w="3116" w:type="dxa"/>
          </w:tcPr>
          <w:p w14:paraId="71D263CB" w14:textId="722101DE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Tạo</w:t>
            </w:r>
          </w:p>
        </w:tc>
        <w:tc>
          <w:tcPr>
            <w:tcW w:w="1274" w:type="dxa"/>
          </w:tcPr>
          <w:p w14:paraId="2F4B6439" w14:textId="78135ACD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4960" w:type="dxa"/>
          </w:tcPr>
          <w:p w14:paraId="7A50B3BF" w14:textId="2C9DDBA6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Tạo tài khoản mới</w:t>
            </w:r>
          </w:p>
        </w:tc>
      </w:tr>
      <w:tr w:rsidR="00FF01EC" w14:paraId="762F2587" w14:textId="77777777" w:rsidTr="00E41A2A">
        <w:tc>
          <w:tcPr>
            <w:tcW w:w="3116" w:type="dxa"/>
          </w:tcPr>
          <w:p w14:paraId="5A82F280" w14:textId="516AB878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Vai trò</w:t>
            </w:r>
          </w:p>
        </w:tc>
        <w:tc>
          <w:tcPr>
            <w:tcW w:w="1274" w:type="dxa"/>
          </w:tcPr>
          <w:p w14:paraId="6C9E08D1" w14:textId="5DBFB6D1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4960" w:type="dxa"/>
          </w:tcPr>
          <w:p w14:paraId="05C51E7C" w14:textId="184E825E" w:rsidR="00FF01EC" w:rsidRDefault="00FF01EC" w:rsidP="00E41A2A">
            <w:pPr>
              <w:rPr>
                <w:lang w:val="en-US"/>
              </w:rPr>
            </w:pPr>
            <w:r>
              <w:rPr>
                <w:lang w:val="en-US"/>
              </w:rPr>
              <w:t>Chọn vai trò tài khoản</w:t>
            </w:r>
            <w:bookmarkStart w:id="38" w:name="_GoBack"/>
            <w:bookmarkEnd w:id="38"/>
          </w:p>
        </w:tc>
      </w:tr>
    </w:tbl>
    <w:p w14:paraId="52BB2D12" w14:textId="736A2E11" w:rsidR="00FF01EC" w:rsidRPr="00FF01EC" w:rsidRDefault="00FF01EC" w:rsidP="00FF01EC">
      <w:pPr>
        <w:pStyle w:val="ListParagraph"/>
        <w:ind w:left="1440"/>
      </w:pPr>
    </w:p>
    <w:p w14:paraId="5D6E6AFE" w14:textId="4D02A4F5" w:rsidR="00290F79" w:rsidRPr="00290F79" w:rsidRDefault="00290F79" w:rsidP="00290F79">
      <w:pPr>
        <w:rPr>
          <w:lang w:val="en-US"/>
        </w:rPr>
      </w:pPr>
    </w:p>
    <w:p w14:paraId="04A65F06" w14:textId="6E5E7BC3" w:rsidR="00290F79" w:rsidRPr="00290F79" w:rsidRDefault="00290F79" w:rsidP="00290F79">
      <w:pPr>
        <w:rPr>
          <w:lang w:val="en-US"/>
        </w:rPr>
      </w:pPr>
    </w:p>
    <w:p w14:paraId="5219CD7A" w14:textId="31BFB7F1" w:rsidR="00290F79" w:rsidRPr="00290F79" w:rsidRDefault="00290F79" w:rsidP="00290F79">
      <w:pPr>
        <w:rPr>
          <w:lang w:val="en-US"/>
        </w:rPr>
      </w:pPr>
    </w:p>
    <w:p w14:paraId="085FD8B6" w14:textId="466326AC" w:rsidR="00290F79" w:rsidRPr="00290F79" w:rsidRDefault="00290F79" w:rsidP="00290F79">
      <w:pPr>
        <w:rPr>
          <w:lang w:val="en-US"/>
        </w:rPr>
      </w:pPr>
    </w:p>
    <w:p w14:paraId="64B0ED64" w14:textId="73F7F721" w:rsidR="00290F79" w:rsidRPr="00290F79" w:rsidRDefault="00290F79" w:rsidP="00290F79">
      <w:pPr>
        <w:rPr>
          <w:lang w:val="en-US"/>
        </w:rPr>
      </w:pPr>
    </w:p>
    <w:p w14:paraId="181907D0" w14:textId="14434C5F" w:rsidR="00290F79" w:rsidRPr="00290F79" w:rsidRDefault="00290F79" w:rsidP="00290F79">
      <w:pPr>
        <w:rPr>
          <w:lang w:val="en-US"/>
        </w:rPr>
      </w:pPr>
    </w:p>
    <w:p w14:paraId="1BB055E5" w14:textId="56DBEAE9" w:rsidR="00290F79" w:rsidRPr="00290F79" w:rsidRDefault="00290F79" w:rsidP="00290F79">
      <w:pPr>
        <w:rPr>
          <w:lang w:val="en-US"/>
        </w:rPr>
      </w:pPr>
    </w:p>
    <w:p w14:paraId="4DCFD9BD" w14:textId="39E1137C" w:rsidR="00290F79" w:rsidRPr="00290F79" w:rsidRDefault="00290F79" w:rsidP="00290F79">
      <w:pPr>
        <w:rPr>
          <w:lang w:val="en-US"/>
        </w:rPr>
      </w:pPr>
    </w:p>
    <w:p w14:paraId="0AB53E23" w14:textId="661D8022" w:rsidR="00290F79" w:rsidRPr="00290F79" w:rsidRDefault="00290F79" w:rsidP="00290F79">
      <w:pPr>
        <w:rPr>
          <w:lang w:val="en-US"/>
        </w:rPr>
      </w:pPr>
    </w:p>
    <w:p w14:paraId="14C973C4" w14:textId="77777777" w:rsidR="00290F79" w:rsidRPr="00290F79" w:rsidRDefault="00290F79" w:rsidP="00290F79">
      <w:pPr>
        <w:rPr>
          <w:lang w:val="en-US"/>
        </w:rPr>
      </w:pPr>
    </w:p>
    <w:sectPr w:rsidR="00290F79" w:rsidRPr="00290F79" w:rsidSect="005E2817">
      <w:headerReference w:type="default" r:id="rId34"/>
      <w:footerReference w:type="default" r:id="rId35"/>
      <w:pgSz w:w="12240" w:h="15840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F73CA1" w14:textId="77777777" w:rsidR="009C3D85" w:rsidRDefault="009C3D85">
      <w:r>
        <w:separator/>
      </w:r>
    </w:p>
  </w:endnote>
  <w:endnote w:type="continuationSeparator" w:id="0">
    <w:p w14:paraId="20197EA7" w14:textId="77777777" w:rsidR="009C3D85" w:rsidRDefault="009C3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290F79" w14:paraId="64791AAF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42BEE0E3" w14:textId="77777777" w:rsidR="00290F79" w:rsidRPr="007A1DE8" w:rsidRDefault="00290F79" w:rsidP="00565DFE">
          <w:pPr>
            <w:rPr>
              <w:lang w:val="en-US"/>
            </w:rPr>
          </w:pP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FC64606" w14:textId="77777777" w:rsidR="00290F79" w:rsidRDefault="00290F79" w:rsidP="00565DFE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4</w:t>
          </w:r>
          <w:r>
            <w:rPr>
              <w:rStyle w:val="PageNumber"/>
            </w:rPr>
            <w:fldChar w:fldCharType="end"/>
          </w:r>
        </w:p>
      </w:tc>
    </w:tr>
  </w:tbl>
  <w:p w14:paraId="1501A8DB" w14:textId="77777777" w:rsidR="00290F79" w:rsidRPr="0037628A" w:rsidRDefault="00290F79" w:rsidP="0037628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7BB940" w14:textId="77777777" w:rsidR="009C3D85" w:rsidRDefault="009C3D85">
      <w:r>
        <w:separator/>
      </w:r>
    </w:p>
  </w:footnote>
  <w:footnote w:type="continuationSeparator" w:id="0">
    <w:p w14:paraId="351236DF" w14:textId="77777777" w:rsidR="009C3D85" w:rsidRDefault="009C3D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1352"/>
      <w:gridCol w:w="8008"/>
    </w:tblGrid>
    <w:tr w:rsidR="00290F79" w14:paraId="0F7D980A" w14:textId="77777777" w:rsidTr="00D74C90">
      <w:tc>
        <w:tcPr>
          <w:tcW w:w="1384" w:type="dxa"/>
        </w:tcPr>
        <w:p w14:paraId="24F30E83" w14:textId="77777777" w:rsidR="00290F79" w:rsidRDefault="00290F79" w:rsidP="00D74C90"/>
      </w:tc>
      <w:tc>
        <w:tcPr>
          <w:tcW w:w="8192" w:type="dxa"/>
          <w:vAlign w:val="center"/>
        </w:tcPr>
        <w:p w14:paraId="1B80848B" w14:textId="77777777" w:rsidR="00290F79" w:rsidRPr="00AA5D18" w:rsidRDefault="00290F79" w:rsidP="00D74C90">
          <w:pPr>
            <w:jc w:val="right"/>
            <w:rPr>
              <w:rFonts w:ascii="Arial" w:hAnsi="Arial"/>
              <w:b/>
              <w:sz w:val="36"/>
              <w:lang w:val="en-US"/>
            </w:rPr>
          </w:pPr>
          <w:r w:rsidRPr="00AA5D18">
            <w:rPr>
              <w:rFonts w:ascii="Arial" w:hAnsi="Arial"/>
              <w:b/>
              <w:sz w:val="36"/>
            </w:rPr>
            <w:t xml:space="preserve">ĐẠI HỌC </w:t>
          </w:r>
          <w:r>
            <w:rPr>
              <w:rFonts w:ascii="Arial" w:hAnsi="Arial"/>
              <w:b/>
              <w:sz w:val="36"/>
              <w:lang w:val="en-US"/>
            </w:rPr>
            <w:t xml:space="preserve">CÔNG NGHỆ </w:t>
          </w:r>
          <w:r w:rsidRPr="00AA5D18">
            <w:rPr>
              <w:rFonts w:ascii="Arial" w:hAnsi="Arial"/>
              <w:b/>
              <w:sz w:val="36"/>
            </w:rPr>
            <w:t>THÔNG TIN</w:t>
          </w:r>
          <w:r>
            <w:rPr>
              <w:rFonts w:ascii="Arial" w:hAnsi="Arial"/>
              <w:b/>
              <w:sz w:val="36"/>
              <w:lang w:val="en-US"/>
            </w:rPr>
            <w:t xml:space="preserve">  </w:t>
          </w:r>
        </w:p>
        <w:p w14:paraId="2C6990E1" w14:textId="77777777" w:rsidR="00290F79" w:rsidRDefault="00290F79" w:rsidP="00D74C90">
          <w:pPr>
            <w:jc w:val="right"/>
            <w:rPr>
              <w:rFonts w:ascii="Arial" w:hAnsi="Arial"/>
              <w:b/>
              <w:sz w:val="36"/>
              <w:lang w:val="en-US"/>
            </w:rPr>
          </w:pPr>
          <w:r w:rsidRPr="00AA5D18">
            <w:rPr>
              <w:rFonts w:ascii="Arial" w:hAnsi="Arial"/>
              <w:b/>
              <w:sz w:val="36"/>
            </w:rPr>
            <w:t>KHOA CÔNG NGHỆ</w:t>
          </w:r>
          <w:r>
            <w:rPr>
              <w:rFonts w:ascii="Arial" w:hAnsi="Arial"/>
              <w:b/>
              <w:sz w:val="36"/>
              <w:lang w:val="en-US"/>
            </w:rPr>
            <w:t xml:space="preserve"> PHẦN MỀM</w:t>
          </w:r>
          <w:r w:rsidRPr="00AA5D18">
            <w:rPr>
              <w:rFonts w:ascii="Arial" w:hAnsi="Arial"/>
              <w:b/>
              <w:sz w:val="36"/>
            </w:rPr>
            <w:t xml:space="preserve"> </w:t>
          </w:r>
        </w:p>
        <w:p w14:paraId="68E7CD0B" w14:textId="77777777" w:rsidR="00290F79" w:rsidRPr="00AF614A" w:rsidRDefault="00290F79" w:rsidP="00D74C90">
          <w:pPr>
            <w:jc w:val="right"/>
            <w:rPr>
              <w:rFonts w:ascii="Arial" w:hAnsi="Arial"/>
              <w:b/>
              <w:sz w:val="36"/>
              <w:lang w:val="en-US"/>
            </w:rPr>
          </w:pPr>
        </w:p>
        <w:p w14:paraId="1FB21FE0" w14:textId="77777777" w:rsidR="00290F79" w:rsidRPr="00AA5D18" w:rsidRDefault="00290F79" w:rsidP="00D74C90">
          <w:pPr>
            <w:jc w:val="right"/>
            <w:rPr>
              <w:rFonts w:ascii="Arial" w:hAnsi="Arial" w:cs="Arial"/>
              <w:color w:val="FFFFFF"/>
              <w:sz w:val="2"/>
              <w:szCs w:val="2"/>
              <w:lang w:val="en-US"/>
            </w:rPr>
          </w:pPr>
          <w:r w:rsidRPr="00AA5D18">
            <w:rPr>
              <w:rFonts w:ascii="Arial" w:hAnsi="Arial" w:cs="Arial"/>
              <w:b/>
              <w:color w:val="FFFFFF"/>
              <w:sz w:val="2"/>
              <w:szCs w:val="2"/>
              <w:lang w:val="en-US"/>
            </w:rPr>
            <w:t>CQ – HK1 – 2k7 – 2k8</w:t>
          </w:r>
        </w:p>
      </w:tc>
    </w:tr>
  </w:tbl>
  <w:p w14:paraId="603E6BEE" w14:textId="77777777" w:rsidR="00290F79" w:rsidRDefault="00290F79" w:rsidP="00D3678C">
    <w:pPr>
      <w:pStyle w:val="Title"/>
      <w:rPr>
        <w:lang w:val="en-US"/>
      </w:rPr>
    </w:pPr>
  </w:p>
  <w:p w14:paraId="55BF816C" w14:textId="77777777" w:rsidR="00290F79" w:rsidRPr="00A61ED1" w:rsidRDefault="00290F79" w:rsidP="00D3678C">
    <w:pPr>
      <w:pStyle w:val="Title"/>
      <w:spacing w:line="360" w:lineRule="auto"/>
      <w:rPr>
        <w:lang w:val="en-US"/>
      </w:rPr>
    </w:pPr>
    <w:r w:rsidRPr="005B0C41">
      <w:rPr>
        <w:sz w:val="34"/>
      </w:rPr>
      <w:t xml:space="preserve">Đồ án môn </w:t>
    </w:r>
    <w:r w:rsidRPr="005B0C41">
      <w:rPr>
        <w:sz w:val="34"/>
        <w:lang w:val="en-US"/>
      </w:rPr>
      <w:t>PHÁT TRIỂN PHẦN MÊM HƯỚNG ĐỐI TƯỢNG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728"/>
      <w:gridCol w:w="2622"/>
    </w:tblGrid>
    <w:tr w:rsidR="00290F79" w14:paraId="533A8DE6" w14:textId="77777777" w:rsidTr="005208AA">
      <w:tc>
        <w:tcPr>
          <w:tcW w:w="6912" w:type="dxa"/>
        </w:tcPr>
        <w:p w14:paraId="376EA561" w14:textId="77777777" w:rsidR="00290F79" w:rsidRPr="005208AA" w:rsidRDefault="00290F79" w:rsidP="005208AA">
          <w:pPr>
            <w:pStyle w:val="Header"/>
            <w:spacing w:line="240" w:lineRule="atLeast"/>
            <w:rPr>
              <w:color w:val="0000FF"/>
              <w:lang w:val="en-US"/>
            </w:rPr>
          </w:pPr>
          <w:r w:rsidRPr="005208AA">
            <w:rPr>
              <w:color w:val="0000FF"/>
              <w:lang w:val="en-US"/>
            </w:rPr>
            <w:t>Tên đề tài</w:t>
          </w:r>
          <w:r>
            <w:rPr>
              <w:color w:val="0000FF"/>
              <w:lang w:val="en-US"/>
            </w:rPr>
            <w:t>: Web bán linh kiện máy tính</w:t>
          </w:r>
        </w:p>
      </w:tc>
      <w:tc>
        <w:tcPr>
          <w:tcW w:w="2664" w:type="dxa"/>
        </w:tcPr>
        <w:p w14:paraId="2ACB459E" w14:textId="77777777" w:rsidR="00290F79" w:rsidRPr="005208AA" w:rsidRDefault="00290F79" w:rsidP="005208AA">
          <w:pPr>
            <w:pStyle w:val="Header"/>
            <w:spacing w:line="240" w:lineRule="atLeast"/>
            <w:rPr>
              <w:lang w:val="en-US"/>
            </w:rPr>
          </w:pPr>
          <w:r w:rsidRPr="005208AA">
            <w:rPr>
              <w:lang w:val="en-US"/>
            </w:rPr>
            <w:t xml:space="preserve">Phiên bản: </w:t>
          </w:r>
          <w:r>
            <w:rPr>
              <w:color w:val="0000FF"/>
              <w:lang w:val="en-US"/>
            </w:rPr>
            <w:t>1.0</w:t>
          </w:r>
        </w:p>
      </w:tc>
    </w:tr>
    <w:tr w:rsidR="00290F79" w14:paraId="4C65A0CF" w14:textId="77777777" w:rsidTr="005208AA">
      <w:tc>
        <w:tcPr>
          <w:tcW w:w="6912" w:type="dxa"/>
        </w:tcPr>
        <w:p w14:paraId="08627FAF" w14:textId="77777777" w:rsidR="00290F79" w:rsidRPr="005208AA" w:rsidRDefault="00290F79" w:rsidP="005208AA">
          <w:pPr>
            <w:pStyle w:val="Header"/>
            <w:spacing w:line="240" w:lineRule="atLeast"/>
            <w:rPr>
              <w:lang w:val="en-US"/>
            </w:rPr>
          </w:pPr>
          <w:r w:rsidRPr="005208AA">
            <w:rPr>
              <w:lang w:val="en-US"/>
            </w:rPr>
            <w:t>Mô hình Usecase</w:t>
          </w:r>
        </w:p>
      </w:tc>
      <w:tc>
        <w:tcPr>
          <w:tcW w:w="2664" w:type="dxa"/>
        </w:tcPr>
        <w:p w14:paraId="45C908DB" w14:textId="77777777" w:rsidR="00290F79" w:rsidRPr="005208AA" w:rsidRDefault="00290F79" w:rsidP="005208AA">
          <w:pPr>
            <w:pStyle w:val="Header"/>
            <w:spacing w:line="240" w:lineRule="atLeast"/>
            <w:rPr>
              <w:lang w:val="en-US"/>
            </w:rPr>
          </w:pPr>
          <w:r w:rsidRPr="005208AA">
            <w:rPr>
              <w:lang w:val="en-US"/>
            </w:rPr>
            <w:t xml:space="preserve">Ngày: </w:t>
          </w:r>
          <w:r>
            <w:rPr>
              <w:color w:val="0000FF"/>
              <w:lang w:val="en-US"/>
            </w:rPr>
            <w:t>10</w:t>
          </w:r>
          <w:r w:rsidRPr="005208AA">
            <w:rPr>
              <w:color w:val="0000FF"/>
              <w:lang w:val="en-US"/>
            </w:rPr>
            <w:t>/</w:t>
          </w:r>
          <w:r>
            <w:rPr>
              <w:color w:val="0000FF"/>
              <w:lang w:val="en-US"/>
            </w:rPr>
            <w:t>10</w:t>
          </w:r>
          <w:r w:rsidRPr="005208AA">
            <w:rPr>
              <w:color w:val="0000FF"/>
              <w:lang w:val="en-US"/>
            </w:rPr>
            <w:t>/</w:t>
          </w:r>
          <w:r>
            <w:rPr>
              <w:color w:val="0000FF"/>
              <w:lang w:val="en-US"/>
            </w:rPr>
            <w:t>2019</w:t>
          </w:r>
        </w:p>
      </w:tc>
    </w:tr>
  </w:tbl>
  <w:p w14:paraId="71D70A93" w14:textId="77777777" w:rsidR="00290F79" w:rsidRPr="0037628A" w:rsidRDefault="00290F79" w:rsidP="0037628A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85A433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37654B"/>
    <w:multiLevelType w:val="hybridMultilevel"/>
    <w:tmpl w:val="86C6E4DE"/>
    <w:lvl w:ilvl="0" w:tplc="F516DAA4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FE5145"/>
    <w:multiLevelType w:val="hybridMultilevel"/>
    <w:tmpl w:val="09B0127A"/>
    <w:lvl w:ilvl="0" w:tplc="C7F22198">
      <w:numFmt w:val="bullet"/>
      <w:lvlText w:val=""/>
      <w:lvlJc w:val="left"/>
      <w:pPr>
        <w:ind w:left="1800" w:hanging="360"/>
      </w:pPr>
      <w:rPr>
        <w:rFonts w:ascii="Wingdings" w:eastAsia="Calibr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04C6AF7"/>
    <w:multiLevelType w:val="hybridMultilevel"/>
    <w:tmpl w:val="B40225AE"/>
    <w:lvl w:ilvl="0" w:tplc="1A6044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19A00D5"/>
    <w:multiLevelType w:val="hybridMultilevel"/>
    <w:tmpl w:val="62AAB0DE"/>
    <w:lvl w:ilvl="0" w:tplc="761E01A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F763F7"/>
    <w:multiLevelType w:val="hybridMultilevel"/>
    <w:tmpl w:val="4B4AE20C"/>
    <w:lvl w:ilvl="0" w:tplc="344235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1C36B2D"/>
    <w:multiLevelType w:val="hybridMultilevel"/>
    <w:tmpl w:val="F9B678DA"/>
    <w:lvl w:ilvl="0" w:tplc="B50C44F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E83869"/>
    <w:multiLevelType w:val="hybridMultilevel"/>
    <w:tmpl w:val="0BD2BF16"/>
    <w:lvl w:ilvl="0" w:tplc="7D6E87A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8D6094"/>
    <w:multiLevelType w:val="hybridMultilevel"/>
    <w:tmpl w:val="E46A4728"/>
    <w:lvl w:ilvl="0" w:tplc="79AE804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5B952727"/>
    <w:multiLevelType w:val="hybridMultilevel"/>
    <w:tmpl w:val="50BCCDDC"/>
    <w:lvl w:ilvl="0" w:tplc="617892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BB4139"/>
    <w:multiLevelType w:val="hybridMultilevel"/>
    <w:tmpl w:val="176AA26A"/>
    <w:lvl w:ilvl="0" w:tplc="55865B5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A8A6CCB"/>
    <w:multiLevelType w:val="hybridMultilevel"/>
    <w:tmpl w:val="E690BD1E"/>
    <w:lvl w:ilvl="0" w:tplc="8BB66C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E71C0D"/>
    <w:multiLevelType w:val="hybridMultilevel"/>
    <w:tmpl w:val="9D5AF138"/>
    <w:lvl w:ilvl="0" w:tplc="4594B78A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CBD3030"/>
    <w:multiLevelType w:val="hybridMultilevel"/>
    <w:tmpl w:val="618EFB98"/>
    <w:lvl w:ilvl="0" w:tplc="6DC808C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1"/>
  </w:num>
  <w:num w:numId="5">
    <w:abstractNumId w:val="7"/>
  </w:num>
  <w:num w:numId="6">
    <w:abstractNumId w:val="12"/>
  </w:num>
  <w:num w:numId="7">
    <w:abstractNumId w:val="10"/>
  </w:num>
  <w:num w:numId="8">
    <w:abstractNumId w:val="8"/>
  </w:num>
  <w:num w:numId="9">
    <w:abstractNumId w:val="11"/>
  </w:num>
  <w:num w:numId="10">
    <w:abstractNumId w:val="5"/>
  </w:num>
  <w:num w:numId="11">
    <w:abstractNumId w:val="3"/>
  </w:num>
  <w:num w:numId="12">
    <w:abstractNumId w:val="4"/>
  </w:num>
  <w:num w:numId="13">
    <w:abstractNumId w:val="6"/>
  </w:num>
  <w:num w:numId="14">
    <w:abstractNumId w:val="13"/>
  </w:num>
  <w:num w:numId="1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01031C"/>
    <w:rsid w:val="000114AB"/>
    <w:rsid w:val="00012941"/>
    <w:rsid w:val="00033CC3"/>
    <w:rsid w:val="000364FB"/>
    <w:rsid w:val="00046837"/>
    <w:rsid w:val="000C0CA8"/>
    <w:rsid w:val="000C2222"/>
    <w:rsid w:val="000D3262"/>
    <w:rsid w:val="000F37E0"/>
    <w:rsid w:val="00123F4C"/>
    <w:rsid w:val="00176084"/>
    <w:rsid w:val="001C1259"/>
    <w:rsid w:val="001C7133"/>
    <w:rsid w:val="001E0D2C"/>
    <w:rsid w:val="00260CAE"/>
    <w:rsid w:val="00271692"/>
    <w:rsid w:val="00290F79"/>
    <w:rsid w:val="002A4C27"/>
    <w:rsid w:val="002B01C7"/>
    <w:rsid w:val="002C6967"/>
    <w:rsid w:val="002C72F2"/>
    <w:rsid w:val="002E4B71"/>
    <w:rsid w:val="002E5F17"/>
    <w:rsid w:val="00304780"/>
    <w:rsid w:val="00345BB6"/>
    <w:rsid w:val="00362991"/>
    <w:rsid w:val="0037628A"/>
    <w:rsid w:val="003A3E6B"/>
    <w:rsid w:val="003B6D89"/>
    <w:rsid w:val="003C7F98"/>
    <w:rsid w:val="003D2DEA"/>
    <w:rsid w:val="003E4B81"/>
    <w:rsid w:val="003F0B7A"/>
    <w:rsid w:val="00426176"/>
    <w:rsid w:val="004540F1"/>
    <w:rsid w:val="004549DD"/>
    <w:rsid w:val="004777B1"/>
    <w:rsid w:val="00483C63"/>
    <w:rsid w:val="004B7CC9"/>
    <w:rsid w:val="004D1048"/>
    <w:rsid w:val="004E40DB"/>
    <w:rsid w:val="00511E69"/>
    <w:rsid w:val="005208AA"/>
    <w:rsid w:val="005513C3"/>
    <w:rsid w:val="00551AF4"/>
    <w:rsid w:val="005603E5"/>
    <w:rsid w:val="00562E67"/>
    <w:rsid w:val="00565DFE"/>
    <w:rsid w:val="005A54FF"/>
    <w:rsid w:val="005C3239"/>
    <w:rsid w:val="005E2817"/>
    <w:rsid w:val="005F3F51"/>
    <w:rsid w:val="005F6667"/>
    <w:rsid w:val="00645647"/>
    <w:rsid w:val="00660459"/>
    <w:rsid w:val="00692D8B"/>
    <w:rsid w:val="0069314D"/>
    <w:rsid w:val="006B4D12"/>
    <w:rsid w:val="006C5580"/>
    <w:rsid w:val="006D4C96"/>
    <w:rsid w:val="006E6DAF"/>
    <w:rsid w:val="00701154"/>
    <w:rsid w:val="00734564"/>
    <w:rsid w:val="00737F38"/>
    <w:rsid w:val="00795AB7"/>
    <w:rsid w:val="007A1DE8"/>
    <w:rsid w:val="007F3490"/>
    <w:rsid w:val="008C0986"/>
    <w:rsid w:val="008E3068"/>
    <w:rsid w:val="008E6612"/>
    <w:rsid w:val="008F7BA1"/>
    <w:rsid w:val="00912BA5"/>
    <w:rsid w:val="00947DAD"/>
    <w:rsid w:val="009A3B5A"/>
    <w:rsid w:val="009A730F"/>
    <w:rsid w:val="009C3D85"/>
    <w:rsid w:val="009E0149"/>
    <w:rsid w:val="009E5A35"/>
    <w:rsid w:val="00A07373"/>
    <w:rsid w:val="00A122CE"/>
    <w:rsid w:val="00A2596B"/>
    <w:rsid w:val="00A61ED1"/>
    <w:rsid w:val="00A6496E"/>
    <w:rsid w:val="00A97AC2"/>
    <w:rsid w:val="00AA043D"/>
    <w:rsid w:val="00AA49C3"/>
    <w:rsid w:val="00AB0130"/>
    <w:rsid w:val="00AC4AA1"/>
    <w:rsid w:val="00AD63D7"/>
    <w:rsid w:val="00AE4DC7"/>
    <w:rsid w:val="00AE6F29"/>
    <w:rsid w:val="00B01997"/>
    <w:rsid w:val="00B04F44"/>
    <w:rsid w:val="00B059A5"/>
    <w:rsid w:val="00B33630"/>
    <w:rsid w:val="00B44A8D"/>
    <w:rsid w:val="00B50EDB"/>
    <w:rsid w:val="00B71652"/>
    <w:rsid w:val="00B80828"/>
    <w:rsid w:val="00B87709"/>
    <w:rsid w:val="00B9220E"/>
    <w:rsid w:val="00B93178"/>
    <w:rsid w:val="00BF009F"/>
    <w:rsid w:val="00C107A7"/>
    <w:rsid w:val="00C929D6"/>
    <w:rsid w:val="00C94B71"/>
    <w:rsid w:val="00CA204B"/>
    <w:rsid w:val="00D07C71"/>
    <w:rsid w:val="00D31AF9"/>
    <w:rsid w:val="00D3678C"/>
    <w:rsid w:val="00D56914"/>
    <w:rsid w:val="00D74765"/>
    <w:rsid w:val="00D74C90"/>
    <w:rsid w:val="00DA2A6D"/>
    <w:rsid w:val="00E0191E"/>
    <w:rsid w:val="00E07CAC"/>
    <w:rsid w:val="00E17FCC"/>
    <w:rsid w:val="00E31D2F"/>
    <w:rsid w:val="00E848CF"/>
    <w:rsid w:val="00E9048D"/>
    <w:rsid w:val="00E917A3"/>
    <w:rsid w:val="00EB05AA"/>
    <w:rsid w:val="00ED3427"/>
    <w:rsid w:val="00EE000A"/>
    <w:rsid w:val="00EE636B"/>
    <w:rsid w:val="00F07B1E"/>
    <w:rsid w:val="00F26CEC"/>
    <w:rsid w:val="00F3577C"/>
    <w:rsid w:val="00F54B52"/>
    <w:rsid w:val="00F7283C"/>
    <w:rsid w:val="00FA6354"/>
    <w:rsid w:val="00FB39E9"/>
    <w:rsid w:val="00FE55C2"/>
    <w:rsid w:val="00FF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4B38D83"/>
  <w15:chartTrackingRefBased/>
  <w15:docId w15:val="{0E0F9016-744A-444F-ACD1-54D807F6F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628A"/>
    <w:pPr>
      <w:widowControl w:val="0"/>
    </w:pPr>
    <w:rPr>
      <w:sz w:val="24"/>
      <w:lang w:val="vi-VN"/>
    </w:rPr>
  </w:style>
  <w:style w:type="paragraph" w:styleId="Heading1">
    <w:name w:val="heading 1"/>
    <w:aliases w:val="Heading 1 new"/>
    <w:basedOn w:val="Normal"/>
    <w:next w:val="Normal"/>
    <w:qFormat/>
    <w:rsid w:val="0037628A"/>
    <w:pPr>
      <w:keepNext/>
      <w:numPr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rsid w:val="0037628A"/>
    <w:pPr>
      <w:numPr>
        <w:ilvl w:val="1"/>
      </w:numPr>
      <w:outlineLvl w:val="1"/>
    </w:pPr>
    <w:rPr>
      <w:sz w:val="22"/>
    </w:rPr>
  </w:style>
  <w:style w:type="paragraph" w:styleId="Heading3">
    <w:name w:val="heading 3"/>
    <w:basedOn w:val="Heading1"/>
    <w:next w:val="Normal"/>
    <w:qFormat/>
    <w:rsid w:val="0037628A"/>
    <w:pPr>
      <w:numPr>
        <w:ilvl w:val="2"/>
      </w:numPr>
      <w:outlineLvl w:val="2"/>
    </w:pPr>
    <w:rPr>
      <w:i/>
      <w:sz w:val="20"/>
    </w:rPr>
  </w:style>
  <w:style w:type="paragraph" w:styleId="Heading4">
    <w:name w:val="heading 4"/>
    <w:basedOn w:val="Heading1"/>
    <w:next w:val="Normal"/>
    <w:qFormat/>
    <w:rsid w:val="0037628A"/>
    <w:pPr>
      <w:numPr>
        <w:ilvl w:val="3"/>
      </w:numPr>
      <w:outlineLvl w:val="3"/>
    </w:pPr>
    <w:rPr>
      <w:rFonts w:ascii="Times New Roman" w:hAnsi="Times New Roman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pPr>
      <w:spacing w:before="80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rsid w:val="0037628A"/>
    <w:pPr>
      <w:keepLines/>
      <w:spacing w:after="120" w:line="360" w:lineRule="auto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</w:pPr>
    <w:rPr>
      <w:snapToGrid w:val="0"/>
      <w:sz w:val="28"/>
    </w:rPr>
  </w:style>
  <w:style w:type="paragraph" w:styleId="BodyText3">
    <w:name w:val="Body Text 3"/>
    <w:basedOn w:val="Normal"/>
    <w:pPr>
      <w:widowControl/>
    </w:pPr>
    <w:rPr>
      <w:snapToGrid w:val="0"/>
    </w:rPr>
  </w:style>
  <w:style w:type="paragraph" w:customStyle="1" w:styleId="ToDoItem">
    <w:name w:val="To Do Item"/>
    <w:basedOn w:val="Normal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5E2817"/>
    <w:rPr>
      <w:color w:val="0000FF"/>
      <w:u w:val="single"/>
    </w:rPr>
  </w:style>
  <w:style w:type="paragraph" w:customStyle="1" w:styleId="StyleHeading3Justified">
    <w:name w:val="Style Heading 3 + Justified"/>
    <w:basedOn w:val="Heading3"/>
    <w:rsid w:val="00A122CE"/>
    <w:rPr>
      <w:b w:val="0"/>
    </w:rPr>
  </w:style>
  <w:style w:type="paragraph" w:customStyle="1" w:styleId="StyleHeading4Justified">
    <w:name w:val="Style Heading 4 + Justified"/>
    <w:basedOn w:val="Heading4"/>
    <w:rsid w:val="00A122CE"/>
  </w:style>
  <w:style w:type="paragraph" w:styleId="ListParagraph">
    <w:name w:val="List Paragraph"/>
    <w:basedOn w:val="Normal"/>
    <w:uiPriority w:val="34"/>
    <w:qFormat/>
    <w:rsid w:val="00B04F44"/>
    <w:pPr>
      <w:widowControl/>
      <w:spacing w:after="160" w:line="259" w:lineRule="auto"/>
      <w:ind w:left="720"/>
      <w:contextualSpacing/>
    </w:pPr>
    <w:rPr>
      <w:rFonts w:eastAsia="Calibri"/>
      <w:sz w:val="28"/>
      <w:szCs w:val="22"/>
      <w:lang w:val="en-US"/>
    </w:rPr>
  </w:style>
  <w:style w:type="paragraph" w:styleId="BalloonText">
    <w:name w:val="Balloon Text"/>
    <w:basedOn w:val="Normal"/>
    <w:link w:val="BalloonTextChar"/>
    <w:rsid w:val="0073456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734564"/>
    <w:rPr>
      <w:rFonts w:ascii="Segoe UI" w:hAnsi="Segoe UI" w:cs="Segoe UI"/>
      <w:sz w:val="18"/>
      <w:szCs w:val="1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E9C26-6D5D-42E7-85E4-B0DA40D1AC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164</TotalTime>
  <Pages>47</Pages>
  <Words>4482</Words>
  <Characters>25548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29971</CharactersWithSpaces>
  <SharedDoc>false</SharedDoc>
  <HLinks>
    <vt:vector size="30" baseType="variant"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_Toc172871122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_Toc172871121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_Toc172871120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_Toc172871119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_Toc172871118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Đức Phạm</dc:creator>
  <cp:keywords/>
  <dc:description/>
  <cp:lastModifiedBy>Đức Phạm</cp:lastModifiedBy>
  <cp:revision>5</cp:revision>
  <cp:lastPrinted>2000-10-31T04:37:00Z</cp:lastPrinted>
  <dcterms:created xsi:type="dcterms:W3CDTF">2019-12-15T03:05:00Z</dcterms:created>
  <dcterms:modified xsi:type="dcterms:W3CDTF">2019-12-15T05:56:00Z</dcterms:modified>
</cp:coreProperties>
</file>